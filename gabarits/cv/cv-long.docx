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751D2E" w14:textId="77777777" w:rsidR="00FD7FEB" w:rsidRPr="002C0C66" w:rsidRDefault="00FD7FEB" w:rsidP="00270BA0">
      <w:pPr>
        <w:pStyle w:val="CVDescriptionduprojet"/>
      </w:pPr>
    </w:p>
    <w:p w14:paraId="40ED6659" w14:textId="77777777" w:rsidR="00781D10" w:rsidRDefault="00781D10" w:rsidP="00270BA0">
      <w:pPr>
        <w:pStyle w:val="CVDescriptionduprojet"/>
      </w:pPr>
    </w:p>
    <w:p w14:paraId="6E7C28E4" w14:textId="77777777" w:rsidR="00781D10" w:rsidRPr="00781D10" w:rsidRDefault="00781D10" w:rsidP="00270BA0">
      <w:pPr>
        <w:pStyle w:val="CVDescriptionduprojet"/>
      </w:pPr>
    </w:p>
    <w:p w14:paraId="2C399463" w14:textId="77777777" w:rsidR="00781D10" w:rsidRPr="00781D10" w:rsidRDefault="00781D10" w:rsidP="00270BA0">
      <w:pPr>
        <w:pStyle w:val="CVDescriptionduprojet"/>
      </w:pPr>
    </w:p>
    <w:p w14:paraId="37FE609F" w14:textId="77777777" w:rsidR="00781D10" w:rsidRPr="00781D10" w:rsidRDefault="00781D10" w:rsidP="00270BA0">
      <w:pPr>
        <w:pStyle w:val="CVDescriptionduprojet"/>
      </w:pPr>
    </w:p>
    <w:p w14:paraId="34CD989E" w14:textId="77777777" w:rsidR="00781D10" w:rsidRPr="00781D10" w:rsidRDefault="00781D10" w:rsidP="00270BA0">
      <w:pPr>
        <w:pStyle w:val="CVDescriptionduprojet"/>
      </w:pPr>
    </w:p>
    <w:p w14:paraId="4E64AB9B" w14:textId="77777777" w:rsidR="00781D10" w:rsidRPr="00781D10" w:rsidRDefault="00781D10" w:rsidP="00270BA0">
      <w:pPr>
        <w:pStyle w:val="CVDescriptionduprojet"/>
      </w:pPr>
    </w:p>
    <w:p w14:paraId="07183AB8" w14:textId="77777777" w:rsidR="00781D10" w:rsidRPr="00781D10" w:rsidRDefault="00FF2339" w:rsidP="00270BA0">
      <w:pPr>
        <w:pStyle w:val="CVDescriptionduprojet"/>
      </w:pPr>
      <w:r w:rsidRPr="009B6BE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35010B" wp14:editId="205C4F33">
                <wp:simplePos x="0" y="0"/>
                <wp:positionH relativeFrom="margin">
                  <wp:align>left</wp:align>
                </wp:positionH>
                <wp:positionV relativeFrom="paragraph">
                  <wp:posOffset>140970</wp:posOffset>
                </wp:positionV>
                <wp:extent cx="3602335" cy="1876425"/>
                <wp:effectExtent l="0" t="0" r="0" b="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2335" cy="187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8C552" w14:textId="77777777" w:rsidR="00A83952" w:rsidRPr="00B458ED" w:rsidRDefault="00A83952" w:rsidP="00A21922">
                            <w:pPr>
                              <w:pStyle w:val="CV-Titrepremirepage"/>
                            </w:pPr>
                            <w:r>
                              <w:t xml:space="preserve">CURRICULUM VITAE</w:t>
                            </w:r>
                          </w:p>
                          <w:p w14:paraId="55B69635" w14:textId="7F9DED2C" w:rsidR="00A83952" w:rsidRPr="00AA20CE" w:rsidRDefault="000A39FB" w:rsidP="00AA20CE">
                            <w:pPr>
                              <w:pStyle w:val="CV-Textepremirepage"/>
                            </w:pPr>
                            <w:r>
                              <w:t xml:space="preserve">{{NOM_COMPLET}}</w:t>
                            </w:r>
                          </w:p>
                          <w:p w14:paraId="58AD4AAA" w14:textId="168C4757" w:rsidR="00A83952" w:rsidRPr="00B42F43" w:rsidRDefault="000A39FB" w:rsidP="00B42F43">
                            <w:pPr>
                              <w:pStyle w:val="CV-Textepremirepage"/>
                            </w:pPr>
                            <w:r>
                              <w:t xml:space="preserve">{{TITRE_POSTE}}</w:t>
                            </w:r>
                          </w:p>
                          <w:p w14:paraId="0B164CAE" w14:textId="100A1C94" w:rsidR="00A83952" w:rsidRPr="00AA20CE" w:rsidRDefault="00A83952" w:rsidP="00AA20CE">
                            <w:pPr>
                              <w:pStyle w:val="CV-Textepremirepage"/>
                            </w:pPr>
                            <w:r>
                              <w:t xml:space="preserve">Dernière révision : {{DATE_DERNIERE_REVISION_MM_AAAA}}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5010B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0;margin-top:11.1pt;width:283.65pt;height:147.7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" filled="f" stroked="f">
                <v:textbox>
                  <w:txbxContent>
                    <w:p w14:paraId="0FF8C552" w14:textId="77777777" w:rsidR="00A83952" w:rsidRPr="00B458ED" w:rsidRDefault="00A83952" w:rsidP="00A21922">
                      <w:pPr>
                        <w:pStyle w:val="CV-Titrepremirepage"/>
                      </w:pPr>
                      <w:r>
                        <w:t xml:space="preserve">CURRICULUM VITAE</w:t>
                      </w:r>
                    </w:p>
                    <w:p w14:paraId="55B69635" w14:textId="7F9DED2C" w:rsidR="00A83952" w:rsidRPr="00AA20CE" w:rsidRDefault="000A39FB" w:rsidP="00AA20CE">
                      <w:pPr>
                        <w:pStyle w:val="CV-Textepremirepage"/>
                      </w:pPr>
                      <w:r>
                        <w:t xml:space="preserve">{{NOM_COMPLET}}</w:t>
                      </w:r>
                    </w:p>
                    <w:p w14:paraId="58AD4AAA" w14:textId="168C4757" w:rsidR="00A83952" w:rsidRPr="00B42F43" w:rsidRDefault="000A39FB" w:rsidP="00B42F43">
                      <w:pPr>
                        <w:pStyle w:val="CV-Textepremirepage"/>
                      </w:pPr>
                      <w:r>
                        <w:t xml:space="preserve">{{TITRE_POSTE}}</w:t>
                      </w:r>
                    </w:p>
                    <w:p w14:paraId="0B164CAE" w14:textId="100A1C94" w:rsidR="00A83952" w:rsidRPr="00AA20CE" w:rsidRDefault="00A83952" w:rsidP="00AA20CE">
                      <w:pPr>
                        <w:pStyle w:val="CV-Textepremirepage"/>
                      </w:pPr>
                      <w:r>
                        <w:t xml:space="preserve">Dernière révision : {{DATE_DERNIERE_REVISION_MM_AAAA}}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915D6A" w14:textId="77777777" w:rsidR="00781D10" w:rsidRPr="00781D10" w:rsidRDefault="00781D10" w:rsidP="00270BA0">
      <w:pPr>
        <w:pStyle w:val="CVDescriptionduprojet"/>
      </w:pPr>
    </w:p>
    <w:p w14:paraId="2EB98AAB" w14:textId="77777777" w:rsidR="00781D10" w:rsidRPr="00781D10" w:rsidRDefault="00781D10" w:rsidP="00270BA0">
      <w:pPr>
        <w:pStyle w:val="CVDescriptionduprojet"/>
      </w:pPr>
    </w:p>
    <w:p w14:paraId="1F098FD3" w14:textId="77777777" w:rsidR="00781D10" w:rsidRPr="00781D10" w:rsidRDefault="00781D10" w:rsidP="00270BA0">
      <w:pPr>
        <w:pStyle w:val="CVDescriptionduprojet"/>
      </w:pPr>
    </w:p>
    <w:p w14:paraId="4CDF52FD" w14:textId="77777777" w:rsidR="00781D10" w:rsidRPr="00781D10" w:rsidRDefault="00781D10" w:rsidP="00270BA0">
      <w:pPr>
        <w:pStyle w:val="CVDescriptionduprojet"/>
      </w:pPr>
    </w:p>
    <w:p w14:paraId="2E7F9CBC" w14:textId="77777777" w:rsidR="00781D10" w:rsidRPr="00781D10" w:rsidRDefault="00781D10" w:rsidP="00270BA0">
      <w:pPr>
        <w:pStyle w:val="CVDescriptionduprojet"/>
      </w:pPr>
    </w:p>
    <w:p w14:paraId="70ACB68E" w14:textId="77777777" w:rsidR="00781D10" w:rsidRPr="00781D10" w:rsidRDefault="00781D10" w:rsidP="00270BA0">
      <w:pPr>
        <w:pStyle w:val="CVDescriptionduprojet"/>
      </w:pPr>
    </w:p>
    <w:p w14:paraId="2CE452C2" w14:textId="77777777" w:rsidR="00781D10" w:rsidRDefault="00781D10" w:rsidP="00270BA0">
      <w:pPr>
        <w:pStyle w:val="CVDescriptionduprojet"/>
      </w:pPr>
    </w:p>
    <w:p w14:paraId="4E47A8FA" w14:textId="77777777" w:rsidR="00781D10" w:rsidRPr="001B68F4" w:rsidRDefault="00781D10" w:rsidP="00270BA0">
      <w:pPr>
        <w:pStyle w:val="CVDescriptionduprojet"/>
      </w:pPr>
    </w:p>
    <w:p w14:paraId="2E2A6A1E" w14:textId="77777777" w:rsidR="00781D10" w:rsidRPr="00781D10" w:rsidRDefault="00781D10" w:rsidP="00270BA0">
      <w:pPr>
        <w:pStyle w:val="CVDescriptionduprojet"/>
      </w:pPr>
    </w:p>
    <w:p w14:paraId="2C35DEEF" w14:textId="77777777" w:rsidR="00781D10" w:rsidRPr="001A5FEE" w:rsidRDefault="00781D10" w:rsidP="00270BA0">
      <w:pPr>
        <w:pStyle w:val="CVDescriptionduprojet"/>
      </w:pPr>
      <w:r>
        <w:tab/>
      </w:r>
    </w:p>
    <w:p w14:paraId="29B64F17" w14:textId="77777777" w:rsidR="007A157E" w:rsidRPr="001A5FEE" w:rsidRDefault="00781D10" w:rsidP="00270BA0">
      <w:pPr>
        <w:pStyle w:val="CVDescriptionduprojet"/>
        <w:sectPr w:rsidR="007A157E" w:rsidRPr="001A5FEE" w:rsidSect="006A164F">
          <w:headerReference w:type="default" r:id="rId12"/>
          <w:footerReference w:type="default" r:id="rId13"/>
          <w:headerReference w:type="first" r:id="rId14"/>
          <w:footerReference w:type="first" r:id="rId15"/>
          <w:type w:val="oddPage"/>
          <w:pgSz w:w="12240" w:h="15840"/>
          <w:pgMar w:top="1701" w:right="1151" w:bottom="1151" w:left="1151" w:header="567" w:footer="709" w:gutter="0"/>
          <w:cols w:space="708"/>
          <w:titlePg/>
          <w:docGrid w:linePitch="360"/>
        </w:sectPr>
      </w:pPr>
      <w:r>
        <w:tab/>
      </w:r>
    </w:p>
    <w:p w14:paraId="5204FE25" w14:textId="19405C5E" w:rsidR="008D2161" w:rsidRPr="00C83500" w:rsidRDefault="00A15AD2" w:rsidP="00270BA0">
      <w:pPr>
        <w:pStyle w:val="TitreRSUMETDOMAINE"/>
      </w:pPr>
      <w:r w:rsidRPr="00C83500">
        <w:lastRenderedPageBreak/>
        <w:t>Connaissances</w:t>
      </w:r>
      <w:r w:rsidR="00984941" w:rsidRPr="00C83500">
        <w:t xml:space="preserve"> linguistiques</w:t>
      </w:r>
    </w:p>
    <w:p w14:paraId="2496B4A6" w14:textId="4356A7C0" w:rsidR="008D2161" w:rsidRPr="008D2161" w:rsidRDefault="008D2161" w:rsidP="0077259C">
      <w:pPr>
        <w:pStyle w:val="CV-SommaireFormationetconnaissances"/>
      </w:pPr>
      <w:r w:rsidRPr="008D2161">
        <w:t>Langues parlées : {{LANGUES_PARLEES}}</w:t>
      </w:r>
    </w:p>
    <w:p w14:paraId="449D0AAA" w14:textId="69DE66BB" w:rsidR="008D2161" w:rsidRPr="008D2161" w:rsidRDefault="008D2161" w:rsidP="0077259C">
      <w:pPr>
        <w:pStyle w:val="CV-SommaireFormationetconnaissances"/>
      </w:pPr>
      <w:r w:rsidRPr="008D2161">
        <w:t>Langues écrites : {{LANGUES_ECRITES}}</w:t>
      </w:r>
    </w:p>
    <w:p w14:paraId="57AEE4BD" w14:textId="431D2CE1" w:rsidR="008D2161" w:rsidRPr="006F2ED6" w:rsidRDefault="00682704" w:rsidP="00270BA0">
      <w:pPr>
        <w:pStyle w:val="TitreRSUMETDOMAINE"/>
      </w:pPr>
      <w:r w:rsidRPr="006F2ED6">
        <w:t>Formation</w:t>
      </w:r>
    </w:p>
    <w:p w14:paraId="6804E13F" w14:textId="77777777" w:rsidR="00A872C3" w:rsidRDefault="00E871F0" w:rsidP="0077259C">
      <w:pPr>
        <w:pStyle w:val="CV-SommaireFormationetconnaissances"/>
      </w:pPr>
      <w:r w:rsidRPr="00E871F0">
        <w:t>{{FORMATION_DIPLOME}} — format : Diplôme, établissement (année). Dupliquer ce paragraphe par diplôme.</w:t>
      </w:r>
      <w:r w:rsidR="001368BC"/>
      <w:r w:rsidR="0011606E"/>
      <w:r w:rsidRPr="00E871F0"/>
      <w:r w:rsidR="0011606E"/>
      <w:r w:rsidRPr="00E871F0"/>
      <w:r w:rsidR="009C7C68"/>
      <w:r w:rsidRPr="00E871F0"/>
    </w:p>
    <w:p w14:paraId="27C9459B" w14:textId="19BC48BC" w:rsidR="008D2161" w:rsidRPr="00682704" w:rsidRDefault="006F2ED6" w:rsidP="00270BA0">
      <w:pPr>
        <w:pStyle w:val="TitreRSUMETDOMAINE"/>
      </w:pPr>
      <w:r w:rsidRPr="00682704">
        <w:t>Formation complémentaire</w:t>
      </w:r>
    </w:p>
    <w:p w14:paraId="3520ADAF" w14:textId="5E45AD56" w:rsidR="00D66CFD" w:rsidRPr="00A950B4" w:rsidRDefault="00D66CFD" w:rsidP="0077259C">
      <w:pPr>
        <w:pStyle w:val="CV-SommaireFormationetconnaissances"/>
        <w:rPr>
          <w:highlight w:val="yellow"/>
          <w:lang w:val="en-CA"/>
        </w:rPr>
      </w:pPr>
      <w:r w:rsidRPr="00A950B4">
        <w:rPr>
          <w:lang w:val="en-CA"/>
        </w:rPr>
        <w:t>{{FORMATION_COMPLEMENTAIRE}} — Intitulé de la formation, organisme. Dupliquer ce paragraphe par formation.</w:t>
      </w:r>
      <w:r w:rsidR="00327402" w:rsidRPr="00A950B4">
        <w:rPr>
          <w:lang w:val="en-CA"/>
        </w:rPr>
      </w:r>
      <w:r w:rsidR="00A872C3" w:rsidRPr="00A950B4">
        <w:rPr>
          <w:lang w:val="en-CA"/>
        </w:rPr>
      </w:r>
    </w:p>
    <w:p w14:paraId="1F3E1596" w14:textId="231D4FA3" w:rsidR="008D2161" w:rsidRDefault="00C24B7B" w:rsidP="00270BA0">
      <w:pPr>
        <w:pStyle w:val="TitreRSUMETDOMAINE"/>
        <w:rPr>
          <w:lang w:val="en-CA"/>
        </w:rPr>
      </w:pPr>
      <w:r w:rsidRPr="000A7937">
        <w:rPr>
          <w:lang w:val="en-CA"/>
        </w:rPr>
        <w:t>Certi</w:t>
      </w:r>
      <w:r w:rsidR="00720C10" w:rsidRPr="000A7937">
        <w:rPr>
          <w:lang w:val="en-CA"/>
        </w:rPr>
        <w:t>fications</w:t>
      </w:r>
    </w:p>
    <w:p w14:paraId="4229494B" w14:textId="321BF180" w:rsidR="00521FCF" w:rsidRPr="00521FCF" w:rsidRDefault="00521FCF" w:rsidP="00521FCF">
      <w:pPr>
        <w:pStyle w:val="CV-SommaireFormationetconnaissances"/>
        <w:rPr>
          <w:lang w:val="en-CA"/>
        </w:rPr>
      </w:pPr>
      <w:r w:rsidRPr="00521FCF">
        <w:rPr>
          <w:lang w:val="en-CA"/>
        </w:rPr>
        <w:t>{{CERTIFICATION}} — format : Nom certification, organisme (année). Dupliquer ce paragraphe par certification.</w:t>
      </w:r>
      <w:r>
        <w:rPr>
          <w:lang w:val="en-CA"/>
        </w:rPr>
      </w:r>
      <w:r w:rsidRPr="00521FCF">
        <w:rPr>
          <w:lang w:val="en-CA"/>
        </w:rPr>
      </w:r>
      <w:r>
        <w:rPr>
          <w:lang w:val="en-CA"/>
        </w:rPr>
      </w:r>
    </w:p>
    <w:p w14:paraId="7749BB27" w14:textId="70C6B7DC" w:rsidR="005076A7" w:rsidRPr="00682704" w:rsidRDefault="005076A7" w:rsidP="00270BA0">
      <w:pPr>
        <w:pStyle w:val="TitreRSUMETDOMAINE"/>
      </w:pPr>
      <w:r w:rsidRPr="00682704">
        <w:lastRenderedPageBreak/>
        <w:t>M</w:t>
      </w:r>
      <w:r w:rsidR="00C24B7B" w:rsidRPr="00682704">
        <w:t>éthodologies</w:t>
      </w:r>
    </w:p>
    <w:p w14:paraId="629DAEDE" w14:textId="36AE176B" w:rsidR="005076A7" w:rsidRPr="008D2161" w:rsidRDefault="00935F5F" w:rsidP="0077259C">
      <w:pPr>
        <w:pStyle w:val="CV-SommaireFormationetconnaissances"/>
      </w:pPr>
      <w:proofErr w:type="spellStart"/>
      <w:r w:rsidRPr="00935F5F">
        <w:t>{{METHODOLOGIES}} — liste séparée par des virgules.</w:t>
      </w:r>
      <w:r w:rsidR="004A108E"/>
      <w:r w:rsidRPr="00935F5F"/>
      <w:proofErr w:type="spellEnd"/>
      <w:r w:rsidRPr="00935F5F"/>
      <w:r w:rsidR="00F00C4F"/>
      <w:r w:rsidRPr="00935F5F"/>
      <w:proofErr w:type="spellStart"/>
      <w:r w:rsidRPr="00935F5F"/>
      <w:proofErr w:type="spellEnd"/>
      <w:r w:rsidRPr="00935F5F"/>
      <w:r w:rsidR="00F00C4F"/>
      <w:proofErr w:type="gramStart"/>
      <w:r w:rsidR="00F00C4F"/>
      <w:r w:rsidRPr="00935F5F"/>
      <w:r w:rsidR="00F00C4F"/>
      <w:r w:rsidR="00521FCF"/>
      <w:proofErr w:type="gramEnd"/>
      <w:r w:rsidR="00521FCF"/>
    </w:p>
    <w:p w14:paraId="38EEBAA7" w14:textId="77777777" w:rsidR="00C05924" w:rsidRPr="00682704" w:rsidRDefault="00C05924" w:rsidP="00270BA0">
      <w:pPr>
        <w:pStyle w:val="TitreRSUMETDOMAINE"/>
      </w:pPr>
      <w:r w:rsidRPr="00682704">
        <w:t>Technologies</w:t>
      </w:r>
    </w:p>
    <w:p w14:paraId="397B69BE" w14:textId="4A83159A" w:rsidR="00C05924" w:rsidRPr="0077259C" w:rsidRDefault="007314C1" w:rsidP="0077259C">
      <w:pPr>
        <w:pStyle w:val="CV-SommaireFormationetconnaissances"/>
        <w:jc w:val="both"/>
      </w:pPr>
      <w:r>
        <w:t>{{TECHNOLOGIES}} — liste séparée par des virgules.</w:t>
      </w:r>
      <w:proofErr w:type="spellStart"/>
      <w:r/>
      <w:proofErr w:type="spellEnd"/>
      <w:r/>
      <w:r w:rsidRPr="007314C1"/>
      <w:r/>
      <w:proofErr w:type="spellStart"/>
      <w:r/>
      <w:proofErr w:type="spellEnd"/>
      <w:r/>
      <w:r w:rsidR="003116E3" w:rsidRPr="0077259C"/>
      <w:r w:rsidR="003116E3"/>
      <w:r w:rsidR="2CA2A337"/>
      <w:r w:rsidR="003116E3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3116E3" w:rsidRPr="0077259C"/>
      <w:r w:rsidR="00F00C4F" w:rsidRPr="0077259C"/>
      <w:r w:rsidR="003116E3" w:rsidRPr="0077259C"/>
      <w:proofErr w:type="spellEnd"/>
      <w:r w:rsidR="003116E3" w:rsidRPr="0077259C"/>
      <w:r w:rsidR="0007384F" w:rsidRPr="0077259C"/>
      <w:r w:rsidR="003116E3" w:rsidRPr="0077259C"/>
      <w:proofErr w:type="spellStart"/>
      <w:r w:rsidR="00032CAD"/>
      <w:proofErr w:type="spellEnd"/>
      <w:r w:rsidR="00032CAD"/>
      <w:proofErr w:type="spellStart"/>
      <w:r w:rsidR="00032CAD"/>
      <w:r w:rsidR="006716B0"/>
      <w:r w:rsidR="00032CAD"/>
      <w:proofErr w:type="spellEnd"/>
      <w:r w:rsidR="00032CAD"/>
      <w:proofErr w:type="spellStart"/>
      <w:r w:rsidR="003116E3" w:rsidRPr="0077259C"/>
      <w:proofErr w:type="spellEnd"/>
      <w:r w:rsidR="003116E3" w:rsidRPr="0077259C"/>
      <w:r w:rsidR="006716B0"/>
      <w:proofErr w:type="spellStart"/>
      <w:r w:rsidR="006716B0"/>
      <w:proofErr w:type="spellEnd"/>
      <w:r w:rsidR="006716B0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DF7BD3" w:rsidRPr="0077259C"/>
      <w:proofErr w:type="spellEnd"/>
      <w:r w:rsidR="003116E3" w:rsidRPr="0077259C"/>
      <w:proofErr w:type="spellStart"/>
      <w:r w:rsidR="003116E3" w:rsidRPr="0077259C"/>
      <w:r w:rsidR="00DF7BD3" w:rsidRPr="0077259C"/>
      <w:r w:rsidR="003116E3" w:rsidRPr="0077259C"/>
      <w:proofErr w:type="spellEnd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6015BB" w:rsidRPr="0077259C"/>
      <w:r w:rsidR="003116E3" w:rsidRPr="0077259C"/>
      <w:proofErr w:type="spellEnd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DF7BD3" w:rsidRPr="0077259C"/>
      <w:proofErr w:type="spellEnd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F67C5F" w:rsidRPr="0077259C"/>
      <w:proofErr w:type="spellEnd"/>
      <w:r w:rsidR="003116E3" w:rsidRPr="0077259C"/>
      <w:r w:rsidR="0077259C"/>
      <w:r w:rsidR="003116E3" w:rsidRPr="0077259C"/>
      <w:r w:rsidR="00F67C5F" w:rsidRPr="0077259C"/>
      <w:r w:rsidR="003116E3" w:rsidRPr="0077259C"/>
      <w:r w:rsidR="0044121E" w:rsidRPr="0077259C"/>
      <w:r w:rsidR="003116E3" w:rsidRPr="0077259C"/>
      <w:proofErr w:type="spellStart"/>
      <w:r w:rsidR="003116E3" w:rsidRPr="0077259C"/>
      <w:proofErr w:type="spellEnd"/>
      <w:r w:rsidR="003116E3" w:rsidRPr="0077259C"/>
      <w:proofErr w:type="spellStart"/>
      <w:r w:rsidR="003116E3" w:rsidRPr="0077259C"/>
      <w:proofErr w:type="spellEnd"/>
      <w:r w:rsidR="003116E3" w:rsidRPr="0077259C"/>
      <w:r w:rsidR="006716B0"/>
      <w:r w:rsidR="003116E3" w:rsidRPr="0077259C"/>
      <w:proofErr w:type="spellStart"/>
      <w:r w:rsidR="000540BB" w:rsidRPr="0077259C"/>
      <w:proofErr w:type="spellEnd"/>
    </w:p>
    <w:p w14:paraId="72ECAAA8" w14:textId="0217B299" w:rsidR="00C05924" w:rsidRPr="00987008" w:rsidRDefault="00C05924" w:rsidP="00270BA0">
      <w:pPr>
        <w:pStyle w:val="TitreRSUMETDOMAINE"/>
      </w:pPr>
      <w:r w:rsidRPr="00987008">
        <w:t>Autres</w:t>
      </w:r>
    </w:p>
    <w:p w14:paraId="60CD2931" w14:textId="181D5B6F" w:rsidR="00BF0379" w:rsidRDefault="00C62B17" w:rsidP="0077259C">
      <w:pPr>
        <w:pStyle w:val="CV-SommaireFormationetconnaissances"/>
      </w:pPr>
      <w:r>
        <w:t>{{AUTRES}} — ou « S. O. » si sans objet.</w:t>
      </w:r>
    </w:p>
    <w:p w14:paraId="615BAFE3" w14:textId="77777777" w:rsidR="00CC5BB3" w:rsidRPr="00CC5BB3" w:rsidRDefault="00CC5BB3" w:rsidP="00270BA0">
      <w:pPr>
        <w:pStyle w:val="CVDescriptionduprojet"/>
      </w:pPr>
    </w:p>
    <w:p w14:paraId="013DA9A6" w14:textId="4FBBE464" w:rsidR="00BF0379" w:rsidRPr="00BF0379" w:rsidRDefault="00BF0379" w:rsidP="00270BA0">
      <w:pPr>
        <w:pStyle w:val="CVDescriptionduprojet"/>
        <w:sectPr w:rsidR="00BF0379" w:rsidRPr="00BF0379" w:rsidSect="006A164F">
          <w:pgSz w:w="12240" w:h="15840"/>
          <w:pgMar w:top="1701" w:right="1151" w:bottom="1151" w:left="1151" w:header="567" w:footer="709" w:gutter="0"/>
          <w:cols w:space="708"/>
          <w:docGrid w:linePitch="360"/>
        </w:sectPr>
      </w:pPr>
    </w:p>
    <w:p w14:paraId="71666371" w14:textId="21738429" w:rsidR="008D2161" w:rsidRPr="00682704" w:rsidRDefault="001824AD" w:rsidP="00270BA0">
      <w:pPr>
        <w:pStyle w:val="TitreRSUMETDOMAINE"/>
      </w:pPr>
      <w:r w:rsidRPr="00682704">
        <w:lastRenderedPageBreak/>
        <w:t xml:space="preserve">Résumé </w:t>
      </w:r>
      <w:r w:rsidR="00CF25E7">
        <w:t>de l’expérience</w:t>
      </w:r>
    </w:p>
    <w:p w14:paraId="0001EB94" w14:textId="02F7551A" w:rsidR="008D2161" w:rsidRPr="006716B0" w:rsidRDefault="00AB140B" w:rsidP="006716B0">
      <w:pPr>
        <w:pStyle w:val="CVDescriptionduprojet"/>
      </w:pPr>
      <w:r>
        <w:t>{{RESUME_EXPERIENCE}} — paragraphe de synthèse du profil.</w:t>
      </w:r>
      <w:r w:rsidR="00136D95"/>
      <w:r w:rsidR="00255F5B"/>
      <w:r/>
      <w:r w:rsidR="000540BB"/>
      <w:r/>
      <w:r w:rsidR="0080027A"/>
      <w:r/>
      <w:r w:rsidR="00D42F8B"/>
      <w:r/>
      <w:r w:rsidR="00D42F8B"/>
      <w:r/>
      <w:r w:rsidR="001368BC"/>
      <w:r/>
      <w:r w:rsidR="001368BC"/>
      <w:r/>
      <w:r w:rsidR="001368BC"/>
      <w:r/>
      <w:r w:rsidR="001368BC"/>
      <w:r/>
      <w:r w:rsidR="00D42F8B"/>
      <w:r/>
      <w:r w:rsidR="00A75036"/>
      <w:r/>
      <w:r w:rsidR="00A75036"/>
      <w:proofErr w:type="spellStart"/>
      <w:r/>
      <w:proofErr w:type="spellEnd"/>
      <w:r w:rsidR="00A75036"/>
      <w:r/>
      <w:r w:rsidR="00D42F8B"/>
      <w:r/>
      <w:r w:rsidR="00D42F8B"/>
      <w:r/>
      <w:r w:rsidR="00A75036"/>
      <w:r/>
      <w:r w:rsidR="00D42F8B"/>
      <w:r/>
      <w:r w:rsidR="007637C9"/>
      <w:r/>
      <w:r w:rsidR="00426647"/>
    </w:p>
    <w:p w14:paraId="4C06BB4F" w14:textId="7005F7B9" w:rsidR="00AD7C18" w:rsidRPr="00C23903" w:rsidRDefault="00AD7C18" w:rsidP="00270BA0">
      <w:pPr>
        <w:pStyle w:val="TitreRSUMETDOMAINE"/>
      </w:pPr>
      <w:r w:rsidRPr="00D45578">
        <w:t>Dom</w:t>
      </w:r>
      <w:bookmarkStart w:id="0" w:name="_Hlk159941836"/>
      <w:r w:rsidR="00720C10" w:rsidRPr="00D45578">
        <w:t>aines d</w:t>
      </w:r>
      <w:r w:rsidR="00336321">
        <w:t>’</w:t>
      </w:r>
      <w:r w:rsidR="00720C10" w:rsidRPr="00D45578">
        <w:t>intervention</w:t>
      </w:r>
    </w:p>
    <w:bookmarkEnd w:id="0"/>
    <w:p w14:paraId="2AAD2AA5" w14:textId="2711AF3B" w:rsidR="007624FE" w:rsidRDefault="007624FE" w:rsidP="00582146">
      <w:pPr>
        <w:pStyle w:val="CVPuce1"/>
        <w:ind w:left="567" w:hanging="283"/>
      </w:pPr>
      <w:r>
        <w:t>{{DOMAINE_INTERVENTION}} — Domaine / activité. Dupliquer ce paragraphe par domaine.</w:t>
      </w:r>
      <w:r w:rsidR="00D42F8B"/>
      <w:r/>
      <w:r w:rsidR="00D8553D"/>
      <w:r/>
    </w:p>
    <w:p w14:paraId="2D24FBDF" w14:textId="77777777" w:rsidR="009F5843" w:rsidRDefault="009F5843" w:rsidP="00AD7C18">
      <w:pPr>
        <w:pStyle w:val="CV-Sommaireralisationstexte"/>
      </w:pPr>
    </w:p>
    <w:p w14:paraId="6C63A2E8" w14:textId="77777777" w:rsidR="00AD7C18" w:rsidRPr="001A5FEE" w:rsidRDefault="00AD7C18" w:rsidP="00270BA0">
      <w:pPr>
        <w:pStyle w:val="CVDescriptionduprojet"/>
        <w:sectPr w:rsidR="00AD7C18" w:rsidRPr="001A5FEE" w:rsidSect="006A164F">
          <w:footerReference w:type="default" r:id="rId16"/>
          <w:pgSz w:w="12240" w:h="15840"/>
          <w:pgMar w:top="1701" w:right="1151" w:bottom="1151" w:left="1151" w:header="567" w:footer="709" w:gutter="0"/>
          <w:cols w:space="708"/>
          <w:docGrid w:linePitch="360"/>
        </w:sectPr>
      </w:pPr>
    </w:p>
    <w:p w14:paraId="456D9471" w14:textId="5648BFD2" w:rsidR="001F09D7" w:rsidRPr="00682704" w:rsidRDefault="009A6F48" w:rsidP="00270BA0">
      <w:pPr>
        <w:pStyle w:val="TitreRSUMETDOMAINE"/>
      </w:pPr>
      <w:r>
        <w:lastRenderedPageBreak/>
        <w:t>Somma</w:t>
      </w:r>
      <w:r w:rsidR="0070549A" w:rsidRPr="00682704">
        <w:t>ire des réalisations</w:t>
      </w:r>
    </w:p>
    <w:tbl>
      <w:tblPr>
        <w:tblW w:w="14047" w:type="dxa"/>
        <w:jc w:val="center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9"/>
        <w:gridCol w:w="2069"/>
        <w:gridCol w:w="3324"/>
        <w:gridCol w:w="1614"/>
        <w:gridCol w:w="2677"/>
        <w:gridCol w:w="1239"/>
        <w:gridCol w:w="1595"/>
        <w:gridCol w:w="1170"/>
      </w:tblGrid>
      <w:tr w:rsidR="0039109E" w:rsidRPr="00034F46" w14:paraId="43DDD492" w14:textId="77777777" w:rsidTr="33244159">
        <w:trPr>
          <w:cantSplit/>
          <w:tblHeader/>
          <w:jc w:val="center"/>
        </w:trPr>
        <w:tc>
          <w:tcPr>
            <w:tcW w:w="359" w:type="dxa"/>
            <w:vMerge w:val="restart"/>
            <w:shd w:val="clear" w:color="auto" w:fill="C9ED21" w:themeFill="accent2"/>
            <w:tcMar>
              <w:left w:w="57" w:type="dxa"/>
              <w:right w:w="57" w:type="dxa"/>
            </w:tcMar>
            <w:vAlign w:val="center"/>
          </w:tcPr>
          <w:p w14:paraId="17E49E20" w14:textId="77777777" w:rsidR="001F09D7" w:rsidRPr="00D45578" w:rsidRDefault="001F09D7" w:rsidP="00B469B9">
            <w:pPr>
              <w:pStyle w:val="CV-TitreTableaucolonne1gras"/>
            </w:pPr>
            <w:r w:rsidRPr="00D45578">
              <w:t>#</w:t>
            </w:r>
          </w:p>
        </w:tc>
        <w:tc>
          <w:tcPr>
            <w:tcW w:w="2069" w:type="dxa"/>
            <w:vMerge w:val="restart"/>
            <w:shd w:val="clear" w:color="auto" w:fill="002F57"/>
            <w:tcMar>
              <w:left w:w="57" w:type="dxa"/>
              <w:right w:w="57" w:type="dxa"/>
            </w:tcMar>
            <w:vAlign w:val="center"/>
          </w:tcPr>
          <w:p w14:paraId="3892FAC1" w14:textId="77777777" w:rsidR="001F09D7" w:rsidRPr="00D45578" w:rsidRDefault="001F09D7" w:rsidP="00C27F7B">
            <w:pPr>
              <w:pStyle w:val="CVTitretableau-Centr"/>
            </w:pPr>
            <w:r w:rsidRPr="00D45578">
              <w:t>Client</w:t>
            </w:r>
          </w:p>
        </w:tc>
        <w:tc>
          <w:tcPr>
            <w:tcW w:w="3324" w:type="dxa"/>
            <w:vMerge w:val="restart"/>
            <w:shd w:val="clear" w:color="auto" w:fill="002F57"/>
            <w:tcMar>
              <w:left w:w="57" w:type="dxa"/>
              <w:right w:w="57" w:type="dxa"/>
            </w:tcMar>
            <w:vAlign w:val="center"/>
          </w:tcPr>
          <w:p w14:paraId="79AAA2BD" w14:textId="77777777" w:rsidR="001F09D7" w:rsidRPr="00D45578" w:rsidRDefault="001F09D7" w:rsidP="00C27F7B">
            <w:pPr>
              <w:pStyle w:val="CVTitretableau-Centr"/>
            </w:pPr>
            <w:r w:rsidRPr="00D45578">
              <w:t>Projet / Mandat</w:t>
            </w:r>
          </w:p>
        </w:tc>
        <w:tc>
          <w:tcPr>
            <w:tcW w:w="1614" w:type="dxa"/>
            <w:vMerge w:val="restart"/>
            <w:shd w:val="clear" w:color="auto" w:fill="002F57"/>
            <w:tcMar>
              <w:left w:w="57" w:type="dxa"/>
              <w:right w:w="57" w:type="dxa"/>
            </w:tcMar>
            <w:vAlign w:val="center"/>
          </w:tcPr>
          <w:p w14:paraId="22322AB1" w14:textId="77777777" w:rsidR="001F09D7" w:rsidRPr="00D45578" w:rsidRDefault="001F09D7" w:rsidP="00C27F7B">
            <w:pPr>
              <w:pStyle w:val="CVTitretableau-Centr"/>
            </w:pPr>
            <w:r w:rsidRPr="00D45578">
              <w:t>Période</w:t>
            </w:r>
          </w:p>
        </w:tc>
        <w:tc>
          <w:tcPr>
            <w:tcW w:w="2677" w:type="dxa"/>
            <w:vMerge w:val="restart"/>
            <w:shd w:val="clear" w:color="auto" w:fill="002F57"/>
            <w:tcMar>
              <w:left w:w="57" w:type="dxa"/>
              <w:right w:w="57" w:type="dxa"/>
            </w:tcMar>
            <w:vAlign w:val="center"/>
          </w:tcPr>
          <w:p w14:paraId="799C8FDB" w14:textId="77777777" w:rsidR="001F09D7" w:rsidRPr="00D45578" w:rsidRDefault="001F09D7" w:rsidP="00C27F7B">
            <w:pPr>
              <w:pStyle w:val="CVTitretableau-Centr"/>
            </w:pPr>
            <w:r w:rsidRPr="00D45578">
              <w:t>Référence</w:t>
            </w:r>
            <w:r w:rsidRPr="00D45578">
              <w:br/>
              <w:t>Téléphone</w:t>
            </w:r>
          </w:p>
        </w:tc>
        <w:tc>
          <w:tcPr>
            <w:tcW w:w="1239" w:type="dxa"/>
            <w:vMerge w:val="restart"/>
            <w:shd w:val="clear" w:color="auto" w:fill="002F57"/>
            <w:tcMar>
              <w:left w:w="57" w:type="dxa"/>
              <w:right w:w="57" w:type="dxa"/>
            </w:tcMar>
            <w:vAlign w:val="center"/>
          </w:tcPr>
          <w:p w14:paraId="0647B04F" w14:textId="77777777" w:rsidR="001F09D7" w:rsidRPr="00D45578" w:rsidRDefault="001F09D7" w:rsidP="00C27F7B">
            <w:pPr>
              <w:pStyle w:val="CVTitretableau-Centr"/>
            </w:pPr>
            <w:r w:rsidRPr="00D45578">
              <w:t xml:space="preserve">Envergure projet </w:t>
            </w:r>
            <w:r w:rsidRPr="00D45578">
              <w:br/>
              <w:t>(en j-p.)</w:t>
            </w:r>
          </w:p>
        </w:tc>
        <w:tc>
          <w:tcPr>
            <w:tcW w:w="2765" w:type="dxa"/>
            <w:gridSpan w:val="2"/>
            <w:shd w:val="clear" w:color="auto" w:fill="002F57"/>
            <w:tcMar>
              <w:left w:w="57" w:type="dxa"/>
              <w:right w:w="57" w:type="dxa"/>
            </w:tcMar>
            <w:vAlign w:val="center"/>
          </w:tcPr>
          <w:p w14:paraId="074381F9" w14:textId="77777777" w:rsidR="001F09D7" w:rsidRPr="00D45578" w:rsidRDefault="001F09D7" w:rsidP="00C27F7B">
            <w:pPr>
              <w:pStyle w:val="CVTitretableau-Centr"/>
            </w:pPr>
            <w:r w:rsidRPr="00D45578">
              <w:t>Ressource</w:t>
            </w:r>
          </w:p>
        </w:tc>
      </w:tr>
      <w:tr w:rsidR="0039109E" w:rsidRPr="00034F46" w14:paraId="141EF5AC" w14:textId="77777777" w:rsidTr="33244159">
        <w:trPr>
          <w:cantSplit/>
          <w:tblHeader/>
          <w:jc w:val="center"/>
        </w:trPr>
        <w:tc>
          <w:tcPr>
            <w:tcW w:w="359" w:type="dxa"/>
            <w:vMerge/>
            <w:tcMar>
              <w:left w:w="57" w:type="dxa"/>
              <w:right w:w="57" w:type="dxa"/>
            </w:tcMar>
          </w:tcPr>
          <w:p w14:paraId="3030B7D6" w14:textId="77777777" w:rsidR="001F09D7" w:rsidRPr="00D45578" w:rsidRDefault="001F09D7" w:rsidP="00B469B9">
            <w:pPr>
              <w:pStyle w:val="CV-TitreTableaucolonne1"/>
            </w:pPr>
          </w:p>
        </w:tc>
        <w:tc>
          <w:tcPr>
            <w:tcW w:w="2069" w:type="dxa"/>
            <w:vMerge/>
            <w:tcMar>
              <w:left w:w="57" w:type="dxa"/>
              <w:right w:w="57" w:type="dxa"/>
            </w:tcMar>
          </w:tcPr>
          <w:p w14:paraId="58095B91" w14:textId="77777777" w:rsidR="001F09D7" w:rsidRPr="00D45578" w:rsidRDefault="001F09D7" w:rsidP="00C27F7B">
            <w:pPr>
              <w:pStyle w:val="CVTitretableau-Centr"/>
            </w:pPr>
          </w:p>
        </w:tc>
        <w:tc>
          <w:tcPr>
            <w:tcW w:w="3324" w:type="dxa"/>
            <w:vMerge/>
            <w:tcMar>
              <w:left w:w="57" w:type="dxa"/>
              <w:right w:w="57" w:type="dxa"/>
            </w:tcMar>
          </w:tcPr>
          <w:p w14:paraId="7A0AA6CF" w14:textId="77777777" w:rsidR="001F09D7" w:rsidRPr="00D45578" w:rsidRDefault="001F09D7" w:rsidP="00C27F7B">
            <w:pPr>
              <w:pStyle w:val="CVTitretableau-Centr"/>
            </w:pPr>
          </w:p>
        </w:tc>
        <w:tc>
          <w:tcPr>
            <w:tcW w:w="1614" w:type="dxa"/>
            <w:vMerge/>
            <w:tcMar>
              <w:left w:w="57" w:type="dxa"/>
              <w:right w:w="57" w:type="dxa"/>
            </w:tcMar>
          </w:tcPr>
          <w:p w14:paraId="05AE4AF0" w14:textId="77777777" w:rsidR="001F09D7" w:rsidRPr="00D45578" w:rsidRDefault="001F09D7" w:rsidP="00C27F7B">
            <w:pPr>
              <w:pStyle w:val="CVTitretableau-Centr"/>
            </w:pPr>
          </w:p>
        </w:tc>
        <w:tc>
          <w:tcPr>
            <w:tcW w:w="2677" w:type="dxa"/>
            <w:vMerge/>
            <w:tcMar>
              <w:left w:w="57" w:type="dxa"/>
              <w:right w:w="57" w:type="dxa"/>
            </w:tcMar>
          </w:tcPr>
          <w:p w14:paraId="0A7D96DB" w14:textId="77777777" w:rsidR="001F09D7" w:rsidRPr="00D45578" w:rsidRDefault="001F09D7" w:rsidP="00C27F7B">
            <w:pPr>
              <w:pStyle w:val="CVTitretableau-Centr"/>
            </w:pPr>
          </w:p>
        </w:tc>
        <w:tc>
          <w:tcPr>
            <w:tcW w:w="1239" w:type="dxa"/>
            <w:vMerge/>
            <w:tcMar>
              <w:left w:w="57" w:type="dxa"/>
              <w:right w:w="57" w:type="dxa"/>
            </w:tcMar>
            <w:vAlign w:val="center"/>
          </w:tcPr>
          <w:p w14:paraId="0F1115D8" w14:textId="77777777" w:rsidR="001F09D7" w:rsidRPr="00D45578" w:rsidRDefault="001F09D7" w:rsidP="00C27F7B">
            <w:pPr>
              <w:pStyle w:val="CVTitretableau-Centr"/>
            </w:pPr>
          </w:p>
        </w:tc>
        <w:tc>
          <w:tcPr>
            <w:tcW w:w="1595" w:type="dxa"/>
            <w:shd w:val="clear" w:color="auto" w:fill="1F96E3" w:themeFill="accent1"/>
            <w:tcMar>
              <w:left w:w="57" w:type="dxa"/>
              <w:right w:w="57" w:type="dxa"/>
            </w:tcMar>
            <w:vAlign w:val="center"/>
          </w:tcPr>
          <w:p w14:paraId="1D7FC17C" w14:textId="77777777" w:rsidR="001F09D7" w:rsidRPr="00D45578" w:rsidRDefault="001F09D7" w:rsidP="00C27F7B">
            <w:pPr>
              <w:pStyle w:val="CVTitretableau-Centr"/>
            </w:pPr>
            <w:r w:rsidRPr="00D45578">
              <w:t>Fonction</w:t>
            </w:r>
          </w:p>
        </w:tc>
        <w:tc>
          <w:tcPr>
            <w:tcW w:w="1170" w:type="dxa"/>
            <w:shd w:val="clear" w:color="auto" w:fill="1F96E3" w:themeFill="accent1"/>
            <w:tcMar>
              <w:left w:w="57" w:type="dxa"/>
              <w:right w:w="57" w:type="dxa"/>
            </w:tcMar>
            <w:vAlign w:val="center"/>
          </w:tcPr>
          <w:p w14:paraId="492E667F" w14:textId="2CDD3EA7" w:rsidR="001F09D7" w:rsidRPr="00D45578" w:rsidRDefault="001F09D7" w:rsidP="00C27F7B">
            <w:pPr>
              <w:pStyle w:val="CVTitretableau-Centr"/>
            </w:pPr>
            <w:r w:rsidRPr="00D45578">
              <w:t>Effort</w:t>
            </w:r>
            <w:r w:rsidRPr="00D45578">
              <w:br/>
              <w:t>(en mois)</w:t>
            </w:r>
          </w:p>
        </w:tc>
      </w:tr>
      <w:tr w:rsidR="00A950B4" w14:paraId="1B387956" w14:textId="77777777" w:rsidTr="33244159">
        <w:trPr>
          <w:cantSplit/>
          <w:trHeight w:val="300"/>
          <w:jc w:val="center"/>
        </w:trPr>
        <w:tc>
          <w:tcPr>
            <w:tcW w:w="359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tcMar>
              <w:left w:w="57" w:type="dxa"/>
              <w:right w:w="57" w:type="dxa"/>
            </w:tcMar>
          </w:tcPr>
          <w:p w14:paraId="7B25E1A4" w14:textId="174CE48E" w:rsidR="00A950B4" w:rsidRPr="2A9E204D" w:rsidRDefault="00A950B4" w:rsidP="00A950B4">
            <w:pPr>
              <w:pStyle w:val="CVTableausommaire"/>
              <w:rPr>
                <w:szCs w:val="18"/>
              </w:rPr>
            </w:pPr>
            <w:r>
              <w:rPr>
                <w:szCs w:val="18"/>
              </w:rPr>
              <w:t>{{NO}}</w:t>
            </w:r>
          </w:p>
        </w:tc>
        <w:tc>
          <w:tcPr>
            <w:tcW w:w="2069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tcMar>
              <w:left w:w="57" w:type="dxa"/>
              <w:right w:w="57" w:type="dxa"/>
            </w:tcMar>
          </w:tcPr>
          <w:p w14:paraId="774E4B4F" w14:textId="6FB4B596" w:rsidR="00A950B4" w:rsidRPr="2A9E204D" w:rsidRDefault="00637389" w:rsidP="00A950B4">
            <w:pPr>
              <w:pStyle w:val="CV-Tableautext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{{CLIENT}}</w:t>
            </w:r>
            <w:r w:rsidR="00255F5B">
              <w:rPr>
                <w:sz w:val="18"/>
                <w:szCs w:val="18"/>
              </w:rPr>
            </w:r>
          </w:p>
        </w:tc>
        <w:tc>
          <w:tcPr>
            <w:tcW w:w="3324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tcMar>
              <w:left w:w="57" w:type="dxa"/>
              <w:right w:w="57" w:type="dxa"/>
            </w:tcMar>
          </w:tcPr>
          <w:p w14:paraId="11AC03C6" w14:textId="0C800E96" w:rsidR="00A950B4" w:rsidRPr="2A9E204D" w:rsidRDefault="00637389" w:rsidP="00637389">
            <w:pPr>
              <w:pStyle w:val="CV-Tableautexte"/>
              <w:rPr>
                <w:sz w:val="18"/>
                <w:szCs w:val="18"/>
              </w:rPr>
            </w:pPr>
            <w:r w:rsidRPr="00637389">
              <w:rPr>
                <w:sz w:val="18"/>
                <w:szCs w:val="18"/>
              </w:rPr>
              <w:t>{{PROJET_MANDAT}}</w:t>
            </w:r>
          </w:p>
        </w:tc>
        <w:tc>
          <w:tcPr>
            <w:tcW w:w="1614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tcMar>
              <w:left w:w="57" w:type="dxa"/>
              <w:right w:w="57" w:type="dxa"/>
            </w:tcMar>
          </w:tcPr>
          <w:p w14:paraId="0F196FF7" w14:textId="6B76E3ED" w:rsidR="00A950B4" w:rsidRPr="2A9E204D" w:rsidRDefault="00637389" w:rsidP="00A950B4">
            <w:pPr>
              <w:pStyle w:val="CVTableausommaire"/>
              <w:rPr>
                <w:szCs w:val="18"/>
              </w:rPr>
            </w:pPr>
            <w:r>
              <w:rPr>
                <w:szCs w:val="18"/>
              </w:rPr>
              <w:t>{{PERIODE}}</w:t>
            </w:r>
            <w:r w:rsidRPr="2A9E204D">
              <w:rPr>
                <w:szCs w:val="18"/>
              </w:rPr>
            </w:r>
          </w:p>
        </w:tc>
        <w:tc>
          <w:tcPr>
            <w:tcW w:w="2677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tcMar>
              <w:left w:w="57" w:type="dxa"/>
              <w:right w:w="57" w:type="dxa"/>
            </w:tcMar>
          </w:tcPr>
          <w:p w14:paraId="5DE91093" w14:textId="77777777" w:rsidR="00A950B4" w:rsidRPr="00637389" w:rsidRDefault="00A950B4" w:rsidP="00A950B4">
            <w:pPr>
              <w:pStyle w:val="CVTableausommaire"/>
              <w:rPr>
                <w:szCs w:val="18"/>
              </w:rPr>
            </w:pPr>
            <w:r>
              <w:t>{{REFERENCE}}</w:t>
            </w:r>
          </w:p>
        </w:tc>
        <w:tc>
          <w:tcPr>
            <w:tcW w:w="1239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tcMar>
              <w:left w:w="57" w:type="dxa"/>
              <w:right w:w="57" w:type="dxa"/>
            </w:tcMar>
          </w:tcPr>
          <w:p w14:paraId="512DB9EF" w14:textId="451BB871" w:rsidR="00A950B4" w:rsidRPr="2A9E204D" w:rsidRDefault="00637389" w:rsidP="00A950B4">
            <w:pPr>
              <w:pStyle w:val="CVTableausommaire-Centr"/>
              <w:rPr>
                <w:szCs w:val="18"/>
              </w:rPr>
            </w:pPr>
            <w:r>
              <w:rPr>
                <w:szCs w:val="18"/>
              </w:rPr>
              <w:t>{{ENVERGURE_JP}}</w:t>
            </w:r>
          </w:p>
        </w:tc>
        <w:tc>
          <w:tcPr>
            <w:tcW w:w="1595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tcMar>
              <w:left w:w="57" w:type="dxa"/>
              <w:right w:w="57" w:type="dxa"/>
            </w:tcMar>
          </w:tcPr>
          <w:p w14:paraId="6242DA31" w14:textId="3EE69AF6" w:rsidR="00A950B4" w:rsidRPr="2A9E204D" w:rsidRDefault="00A950B4" w:rsidP="00A950B4">
            <w:pPr>
              <w:pStyle w:val="CVTableausommaire"/>
              <w:rPr>
                <w:szCs w:val="18"/>
              </w:rPr>
            </w:pPr>
            <w:r w:rsidRPr="00A950B4">
              <w:rPr>
                <w:szCs w:val="18"/>
              </w:rPr>
              <w:t>{{FONCTION}}</w:t>
            </w:r>
          </w:p>
        </w:tc>
        <w:tc>
          <w:tcPr>
            <w:tcW w:w="117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tcMar>
              <w:left w:w="57" w:type="dxa"/>
              <w:right w:w="57" w:type="dxa"/>
            </w:tcMar>
          </w:tcPr>
          <w:p w14:paraId="39B977DF" w14:textId="4FC53BD6" w:rsidR="00A950B4" w:rsidRDefault="00521FCF" w:rsidP="00A950B4">
            <w:pPr>
              <w:pStyle w:val="CVTableausommaire-Centr"/>
            </w:pPr>
            <w:r>
              <w:t>{{EFFORT_MOIS}}</w:t>
            </w:r>
          </w:p>
        </w:tc>
      </w:tr>
      <w:tr w:rsidR="00A950B4" w:rsidRPr="00034F46" w14:paraId="06FDDD1C" w14:textId="77777777" w:rsidTr="33244159">
        <w:trPr>
          <w:cantSplit/>
          <w:jc w:val="center"/>
        </w:trPr>
        <w:tc>
          <w:tcPr>
            <w:tcW w:w="12877" w:type="dxa"/>
            <w:gridSpan w:val="7"/>
            <w:shd w:val="clear" w:color="auto" w:fill="1F96E3" w:themeFill="accent1"/>
            <w:tcMar>
              <w:left w:w="57" w:type="dxa"/>
              <w:right w:w="57" w:type="dxa"/>
            </w:tcMar>
            <w:vAlign w:val="center"/>
          </w:tcPr>
          <w:p w14:paraId="6C26D777" w14:textId="6D15A99C" w:rsidR="00A950B4" w:rsidRPr="00D45578" w:rsidRDefault="00A950B4" w:rsidP="00A950B4">
            <w:pPr>
              <w:pStyle w:val="CVTitretableau-Total"/>
            </w:pPr>
            <w:r w:rsidRPr="00D45578">
              <w:t>Total</w:t>
            </w:r>
          </w:p>
        </w:tc>
        <w:tc>
          <w:tcPr>
            <w:tcW w:w="1170" w:type="dxa"/>
            <w:shd w:val="clear" w:color="auto" w:fill="1F96E3" w:themeFill="accent1"/>
            <w:tcMar>
              <w:left w:w="57" w:type="dxa"/>
              <w:right w:w="57" w:type="dxa"/>
            </w:tcMar>
          </w:tcPr>
          <w:p w14:paraId="2924E1F9" w14:textId="32EC8EA9" w:rsidR="00A950B4" w:rsidRPr="00EF222B" w:rsidRDefault="00A950B4" w:rsidP="00A950B4">
            <w:pPr>
              <w:pStyle w:val="StyleCVTitretableau-Moisetans"/>
            </w:pPr>
            <w:r>
              <w:t>{{TOTAL_MOIS}} mois ({{TOTAL_ANNEES}} ans)</w:t>
            </w:r>
            <w:r w:rsidR="00521FCF"/>
            <w:r/>
            <w:r/>
            <w:r w:rsidR="00521FCF"/>
            <w:r/>
          </w:p>
        </w:tc>
      </w:tr>
    </w:tbl>
    <w:p w14:paraId="3F3E026A" w14:textId="77777777" w:rsidR="001F09D7" w:rsidRDefault="001F09D7" w:rsidP="00270BA0">
      <w:pPr>
        <w:pStyle w:val="CVDescriptionduprojet"/>
      </w:pPr>
    </w:p>
    <w:p w14:paraId="48EF8482" w14:textId="77777777" w:rsidR="001F09D7" w:rsidRPr="00905AC1" w:rsidRDefault="001F09D7" w:rsidP="007342BD">
      <w:pPr>
        <w:pStyle w:val="CVTitretableau-Total"/>
        <w:sectPr w:rsidR="001F09D7" w:rsidRPr="00905AC1" w:rsidSect="006A164F">
          <w:headerReference w:type="even" r:id="rId17"/>
          <w:headerReference w:type="default" r:id="rId18"/>
          <w:footerReference w:type="default" r:id="rId19"/>
          <w:pgSz w:w="15840" w:h="12240" w:orient="landscape"/>
          <w:pgMar w:top="1896" w:right="1152" w:bottom="1152" w:left="1152" w:header="851" w:footer="706" w:gutter="0"/>
          <w:cols w:space="708"/>
          <w:docGrid w:linePitch="360"/>
        </w:sectPr>
      </w:pPr>
    </w:p>
    <w:p w14:paraId="5309177F" w14:textId="77777777" w:rsidR="00637389" w:rsidRDefault="00637389" w:rsidP="00637389">
      <w:pPr>
        <w:pStyle w:val="TitreRSUMETDOMAINE"/>
      </w:pPr>
      <w:r w:rsidRPr="00682704">
        <w:lastRenderedPageBreak/>
        <w:t>Description des réalisations professionnelles</w:t>
      </w:r>
    </w:p>
    <w:tbl>
      <w:tblPr>
        <w:tblW w:w="9968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8"/>
        <w:gridCol w:w="2126"/>
        <w:gridCol w:w="3383"/>
        <w:gridCol w:w="2145"/>
        <w:gridCol w:w="1896"/>
      </w:tblGrid>
      <w:tr w:rsidR="00637389" w:rsidRPr="00180180" w14:paraId="6FABF1F9" w14:textId="77777777" w:rsidTr="0087302B">
        <w:trPr>
          <w:cantSplit/>
          <w:trHeight w:val="184"/>
        </w:trPr>
        <w:tc>
          <w:tcPr>
            <w:tcW w:w="418" w:type="dxa"/>
            <w:shd w:val="clear" w:color="auto" w:fill="C9ED21" w:themeFill="accent2"/>
          </w:tcPr>
          <w:p w14:paraId="1ED744EC" w14:textId="77777777" w:rsidR="00637389" w:rsidRPr="00D45578" w:rsidRDefault="00637389" w:rsidP="0087302B">
            <w:pPr>
              <w:pStyle w:val="CV-NumroTableaudescriptif"/>
              <w:spacing w:before="0" w:after="0"/>
            </w:pPr>
            <w:r w:rsidRPr="00D45578">
              <w:t>#</w:t>
            </w:r>
          </w:p>
        </w:tc>
        <w:tc>
          <w:tcPr>
            <w:tcW w:w="2126" w:type="dxa"/>
            <w:shd w:val="clear" w:color="auto" w:fill="002957" w:themeFill="text2"/>
          </w:tcPr>
          <w:p w14:paraId="437BC6C9" w14:textId="77777777" w:rsidR="00637389" w:rsidRPr="00C27F7B" w:rsidRDefault="00637389" w:rsidP="0087302B">
            <w:pPr>
              <w:pStyle w:val="Titretableaumandat"/>
            </w:pPr>
            <w:r w:rsidRPr="00661341">
              <w:t>Client</w:t>
            </w:r>
            <w:r w:rsidRPr="00C27F7B">
              <w:t> :</w:t>
            </w:r>
          </w:p>
        </w:tc>
        <w:tc>
          <w:tcPr>
            <w:tcW w:w="7424" w:type="dxa"/>
            <w:gridSpan w:val="3"/>
          </w:tcPr>
          <w:p w14:paraId="7E85D792" w14:textId="205ABE7B" w:rsidR="00637389" w:rsidRPr="00D45578" w:rsidRDefault="00637389" w:rsidP="0087302B">
            <w:pPr>
              <w:pStyle w:val="CV-Tableautexte"/>
            </w:pPr>
            <w:r>
              <w:t>{{CLIENT}}</w:t>
            </w:r>
          </w:p>
        </w:tc>
      </w:tr>
      <w:tr w:rsidR="00637389" w:rsidRPr="00180180" w14:paraId="572D57A7" w14:textId="77777777" w:rsidTr="0087302B">
        <w:trPr>
          <w:cantSplit/>
          <w:trHeight w:val="231"/>
        </w:trPr>
        <w:tc>
          <w:tcPr>
            <w:tcW w:w="418" w:type="dxa"/>
            <w:vMerge w:val="restart"/>
            <w:shd w:val="clear" w:color="auto" w:fill="C9ED21" w:themeFill="accent2"/>
          </w:tcPr>
          <w:p w14:paraId="326ED9EA" w14:textId="5FB5BB5A" w:rsidR="00637389" w:rsidRPr="00D45578" w:rsidRDefault="00637389" w:rsidP="00637389">
            <w:pPr>
              <w:pStyle w:val="StyleCV-NumroTableaudescriptif"/>
            </w:pPr>
            <w:r>
              <w:t>{{NO}}</w:t>
            </w:r>
            <w:r/>
          </w:p>
        </w:tc>
        <w:tc>
          <w:tcPr>
            <w:tcW w:w="2126" w:type="dxa"/>
            <w:shd w:val="clear" w:color="auto" w:fill="002957" w:themeFill="text2"/>
          </w:tcPr>
          <w:p w14:paraId="61AAB49B" w14:textId="77777777" w:rsidR="00637389" w:rsidRPr="00A23712" w:rsidRDefault="00637389" w:rsidP="00637389">
            <w:pPr>
              <w:pStyle w:val="Titretableaumandat"/>
            </w:pPr>
            <w:r w:rsidRPr="00A23712">
              <w:t>Projet :</w:t>
            </w:r>
          </w:p>
        </w:tc>
        <w:tc>
          <w:tcPr>
            <w:tcW w:w="7424" w:type="dxa"/>
            <w:gridSpan w:val="3"/>
          </w:tcPr>
          <w:p w14:paraId="6CDF8CE6" w14:textId="4CCE4A61" w:rsidR="00637389" w:rsidRPr="00637389" w:rsidRDefault="00637389" w:rsidP="00637389">
            <w:pPr>
              <w:pStyle w:val="CV-Tableautexte"/>
            </w:pPr>
            <w:r w:rsidRPr="00637389">
              <w:t>{{PROJET_MANDAT}}</w:t>
            </w:r>
          </w:p>
        </w:tc>
      </w:tr>
      <w:tr w:rsidR="00637389" w:rsidRPr="00180180" w14:paraId="6E40D8EF" w14:textId="77777777" w:rsidTr="0087302B">
        <w:trPr>
          <w:cantSplit/>
        </w:trPr>
        <w:tc>
          <w:tcPr>
            <w:tcW w:w="418" w:type="dxa"/>
            <w:vMerge/>
          </w:tcPr>
          <w:p w14:paraId="01888481" w14:textId="77777777" w:rsidR="00637389" w:rsidRPr="00D20B9D" w:rsidRDefault="00637389" w:rsidP="0087302B">
            <w:pPr>
              <w:pStyle w:val="CV-TitreTableaucolonne1"/>
            </w:pPr>
          </w:p>
        </w:tc>
        <w:tc>
          <w:tcPr>
            <w:tcW w:w="2126" w:type="dxa"/>
            <w:shd w:val="clear" w:color="auto" w:fill="002957" w:themeFill="text2"/>
          </w:tcPr>
          <w:p w14:paraId="6D4FEC60" w14:textId="77777777" w:rsidR="00637389" w:rsidRPr="00FF45E3" w:rsidRDefault="00637389" w:rsidP="0087302B">
            <w:pPr>
              <w:pStyle w:val="Titretableaumandat"/>
            </w:pPr>
            <w:r w:rsidRPr="00FF45E3">
              <w:t>Fonction :</w:t>
            </w:r>
          </w:p>
        </w:tc>
        <w:tc>
          <w:tcPr>
            <w:tcW w:w="7424" w:type="dxa"/>
            <w:gridSpan w:val="3"/>
          </w:tcPr>
          <w:p w14:paraId="2E2C22D4" w14:textId="0EF29D7D" w:rsidR="00637389" w:rsidRPr="00D45578" w:rsidRDefault="00637389" w:rsidP="0087302B">
            <w:pPr>
              <w:pStyle w:val="CV-Tableautexte"/>
            </w:pPr>
            <w:r>
              <w:rPr>
                <w:lang w:val="en-CA"/>
              </w:rPr>
              <w:t>{{FONCTION}}</w:t>
            </w:r>
          </w:p>
        </w:tc>
      </w:tr>
      <w:tr w:rsidR="00637389" w:rsidRPr="00180180" w14:paraId="50B9334C" w14:textId="77777777" w:rsidTr="0087302B">
        <w:trPr>
          <w:cantSplit/>
          <w:trHeight w:val="167"/>
        </w:trPr>
        <w:tc>
          <w:tcPr>
            <w:tcW w:w="418" w:type="dxa"/>
            <w:vMerge/>
          </w:tcPr>
          <w:p w14:paraId="48CF3253" w14:textId="77777777" w:rsidR="00637389" w:rsidRPr="00D20B9D" w:rsidRDefault="00637389" w:rsidP="0087302B">
            <w:pPr>
              <w:pStyle w:val="CV-TitreTableaucolonne1"/>
            </w:pPr>
          </w:p>
        </w:tc>
        <w:tc>
          <w:tcPr>
            <w:tcW w:w="2126" w:type="dxa"/>
            <w:shd w:val="clear" w:color="auto" w:fill="002957" w:themeFill="text2"/>
          </w:tcPr>
          <w:p w14:paraId="4FCA6A66" w14:textId="77777777" w:rsidR="00637389" w:rsidRPr="00C27F7B" w:rsidRDefault="00637389" w:rsidP="0087302B">
            <w:pPr>
              <w:pStyle w:val="Titretableaumandat"/>
            </w:pPr>
            <w:r>
              <w:t>Envergure projet :</w:t>
            </w:r>
          </w:p>
        </w:tc>
        <w:tc>
          <w:tcPr>
            <w:tcW w:w="7424" w:type="dxa"/>
            <w:gridSpan w:val="3"/>
          </w:tcPr>
          <w:p w14:paraId="2360B980" w14:textId="28869A7F" w:rsidR="00637389" w:rsidRPr="00D45578" w:rsidRDefault="00637389" w:rsidP="0087302B">
            <w:pPr>
              <w:pStyle w:val="CV-Tableautexte"/>
            </w:pPr>
            <w:r>
              <w:t>{{ENVERGURE_JP}} jours-personnes</w:t>
            </w:r>
            <w:r/>
          </w:p>
        </w:tc>
      </w:tr>
      <w:tr w:rsidR="00637389" w:rsidRPr="00180180" w14:paraId="5863713F" w14:textId="77777777" w:rsidTr="0087302B">
        <w:trPr>
          <w:cantSplit/>
        </w:trPr>
        <w:tc>
          <w:tcPr>
            <w:tcW w:w="418" w:type="dxa"/>
            <w:vMerge/>
          </w:tcPr>
          <w:p w14:paraId="6BF1D59B" w14:textId="77777777" w:rsidR="00637389" w:rsidRPr="00D20B9D" w:rsidRDefault="00637389" w:rsidP="0087302B">
            <w:pPr>
              <w:pStyle w:val="CV-TitreTableaucolonne1"/>
            </w:pPr>
          </w:p>
        </w:tc>
        <w:tc>
          <w:tcPr>
            <w:tcW w:w="2126" w:type="dxa"/>
            <w:shd w:val="clear" w:color="auto" w:fill="002957" w:themeFill="text2"/>
          </w:tcPr>
          <w:p w14:paraId="379C83D6" w14:textId="77777777" w:rsidR="00637389" w:rsidRPr="00C27F7B" w:rsidRDefault="00637389" w:rsidP="0087302B">
            <w:pPr>
              <w:pStyle w:val="Titretableaumandat"/>
            </w:pPr>
            <w:r w:rsidRPr="00374936">
              <w:t>Période :</w:t>
            </w:r>
          </w:p>
        </w:tc>
        <w:tc>
          <w:tcPr>
            <w:tcW w:w="3383" w:type="dxa"/>
          </w:tcPr>
          <w:p w14:paraId="0A7A6B35" w14:textId="277B7BDC" w:rsidR="00637389" w:rsidRPr="00891174" w:rsidRDefault="00637389" w:rsidP="0087302B">
            <w:pPr>
              <w:pStyle w:val="CV-Tableautexte"/>
            </w:pPr>
            <w:r>
              <w:t>{{PERIODE}}</w:t>
            </w:r>
            <w:r/>
            <w:r/>
            <w:r/>
            <w:r w:rsidR="00521FCF"/>
          </w:p>
        </w:tc>
        <w:tc>
          <w:tcPr>
            <w:tcW w:w="2145" w:type="dxa"/>
            <w:shd w:val="clear" w:color="auto" w:fill="002957" w:themeFill="text2"/>
          </w:tcPr>
          <w:p w14:paraId="156F8827" w14:textId="77777777" w:rsidR="00637389" w:rsidRPr="00D45578" w:rsidRDefault="00637389" w:rsidP="0087302B">
            <w:pPr>
              <w:pStyle w:val="Titretableaumandat"/>
            </w:pPr>
            <w:r w:rsidRPr="00D45578">
              <w:t>Effort ressource :</w:t>
            </w:r>
          </w:p>
        </w:tc>
        <w:tc>
          <w:tcPr>
            <w:tcW w:w="1896" w:type="dxa"/>
          </w:tcPr>
          <w:p w14:paraId="72C706F9" w14:textId="22EE3912" w:rsidR="00637389" w:rsidRPr="00D45578" w:rsidRDefault="00637389" w:rsidP="0087302B">
            <w:pPr>
              <w:pStyle w:val="CV-Tableautexte"/>
            </w:pPr>
            <w:r>
              <w:t>{{EFFORT_MOIS}} mois</w:t>
            </w:r>
            <w:r/>
          </w:p>
        </w:tc>
      </w:tr>
      <w:tr w:rsidR="00637389" w:rsidRPr="00143976" w14:paraId="30AE1E9F" w14:textId="77777777" w:rsidTr="0087302B">
        <w:trPr>
          <w:cantSplit/>
          <w:trHeight w:val="244"/>
        </w:trPr>
        <w:tc>
          <w:tcPr>
            <w:tcW w:w="418" w:type="dxa"/>
            <w:vMerge/>
          </w:tcPr>
          <w:p w14:paraId="79FC6236" w14:textId="77777777" w:rsidR="00637389" w:rsidRPr="00D20B9D" w:rsidRDefault="00637389" w:rsidP="0087302B">
            <w:pPr>
              <w:pStyle w:val="CV-TitreTableaucolonne1"/>
            </w:pPr>
          </w:p>
        </w:tc>
        <w:tc>
          <w:tcPr>
            <w:tcW w:w="2126" w:type="dxa"/>
            <w:shd w:val="clear" w:color="auto" w:fill="002957" w:themeFill="text2"/>
          </w:tcPr>
          <w:p w14:paraId="6250BA22" w14:textId="77777777" w:rsidR="00637389" w:rsidRPr="00D45578" w:rsidRDefault="00637389" w:rsidP="0087302B">
            <w:pPr>
              <w:pStyle w:val="Titretableaumandat"/>
            </w:pPr>
            <w:r w:rsidRPr="00D45578">
              <w:t>Outils utilisés :</w:t>
            </w:r>
          </w:p>
        </w:tc>
        <w:tc>
          <w:tcPr>
            <w:tcW w:w="7424" w:type="dxa"/>
            <w:gridSpan w:val="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4E01A89B" w14:textId="1BCA2E9C" w:rsidR="00637389" w:rsidRPr="00143976" w:rsidRDefault="00143976" w:rsidP="00143976">
            <w:pPr>
              <w:pStyle w:val="CV-Tableautexte"/>
              <w:jc w:val="both"/>
              <w:rPr>
                <w:lang w:val="en-CA"/>
              </w:rPr>
            </w:pPr>
            <w:r w:rsidRPr="00143976">
              <w:rPr>
                <w:lang w:val="en-CA"/>
              </w:rPr>
              <w:t>{{OUTILS_UTILISES}}</w:t>
            </w:r>
          </w:p>
        </w:tc>
      </w:tr>
      <w:tr w:rsidR="00637389" w:rsidRPr="00D261AC" w14:paraId="6E4856E5" w14:textId="77777777" w:rsidTr="0087302B">
        <w:trPr>
          <w:cantSplit/>
        </w:trPr>
        <w:tc>
          <w:tcPr>
            <w:tcW w:w="418" w:type="dxa"/>
            <w:vMerge/>
          </w:tcPr>
          <w:p w14:paraId="22D98B36" w14:textId="77777777" w:rsidR="00637389" w:rsidRPr="00143976" w:rsidRDefault="00637389" w:rsidP="0087302B">
            <w:pPr>
              <w:pStyle w:val="CV-TitreTableaucolonne1"/>
              <w:rPr>
                <w:lang w:val="en-CA"/>
              </w:rPr>
            </w:pPr>
          </w:p>
        </w:tc>
        <w:tc>
          <w:tcPr>
            <w:tcW w:w="2126" w:type="dxa"/>
            <w:shd w:val="clear" w:color="auto" w:fill="002957" w:themeFill="text2"/>
          </w:tcPr>
          <w:p w14:paraId="0EBE5B1B" w14:textId="77777777" w:rsidR="00637389" w:rsidRPr="00D45578" w:rsidRDefault="00637389" w:rsidP="0087302B">
            <w:pPr>
              <w:pStyle w:val="Titretableaumandat"/>
            </w:pPr>
            <w:r w:rsidRPr="00D45578">
              <w:t>Méthodologies :</w:t>
            </w:r>
          </w:p>
        </w:tc>
        <w:tc>
          <w:tcPr>
            <w:tcW w:w="7424" w:type="dxa"/>
            <w:gridSpan w:val="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37B9CF09" w14:textId="55FCF8E2" w:rsidR="00637389" w:rsidRPr="00143976" w:rsidRDefault="00143976" w:rsidP="00143976">
            <w:pPr>
              <w:pStyle w:val="CV-Tableautexte"/>
              <w:jc w:val="both"/>
            </w:pPr>
            <w:r w:rsidRPr="00143976">
              <w:t>{{METHODOLOGIES_MANDAT}}</w:t>
            </w:r>
            <w:proofErr w:type="spellStart"/>
            <w:r w:rsidRPr="00143976"/>
            <w:proofErr w:type="spellEnd"/>
            <w:r w:rsidRPr="00143976"/>
          </w:p>
        </w:tc>
      </w:tr>
      <w:tr w:rsidR="00143976" w:rsidRPr="004F3E17" w14:paraId="68C0918A" w14:textId="77777777" w:rsidTr="0087302B">
        <w:trPr>
          <w:cantSplit/>
        </w:trPr>
        <w:tc>
          <w:tcPr>
            <w:tcW w:w="418" w:type="dxa"/>
            <w:vMerge/>
          </w:tcPr>
          <w:p w14:paraId="683A8C18" w14:textId="77777777" w:rsidR="00143976" w:rsidRPr="00D261AC" w:rsidRDefault="00143976" w:rsidP="00143976">
            <w:pPr>
              <w:pStyle w:val="CV-TitreTableaucolonne1"/>
            </w:pPr>
          </w:p>
        </w:tc>
        <w:tc>
          <w:tcPr>
            <w:tcW w:w="2126" w:type="dxa"/>
            <w:shd w:val="clear" w:color="auto" w:fill="002957" w:themeFill="text2"/>
          </w:tcPr>
          <w:p w14:paraId="291D6D21" w14:textId="77777777" w:rsidR="00143976" w:rsidRPr="00D45578" w:rsidRDefault="00143976" w:rsidP="00143976">
            <w:pPr>
              <w:pStyle w:val="Titretableaumandat"/>
            </w:pPr>
            <w:r w:rsidRPr="00D45578">
              <w:t>Environnement technologique :</w:t>
            </w:r>
          </w:p>
        </w:tc>
        <w:tc>
          <w:tcPr>
            <w:tcW w:w="7424" w:type="dxa"/>
            <w:gridSpan w:val="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68F060DB" w14:textId="01E3A8F9" w:rsidR="00143976" w:rsidRPr="00D84400" w:rsidRDefault="00143976" w:rsidP="00143976">
            <w:pPr>
              <w:pStyle w:val="CV-Tableautexte"/>
              <w:jc w:val="both"/>
            </w:pPr>
            <w:r w:rsidRPr="00143976">
              <w:t>{{ENVIRONNEMENT_TECHNOLOGIQUE}}</w:t>
            </w:r>
            <w:proofErr w:type="spellStart"/>
            <w:r w:rsidRPr="00143976"/>
            <w:proofErr w:type="spellEnd"/>
            <w:r w:rsidRPr="00143976"/>
            <w:r/>
            <w:r w:rsidRPr="00143976"/>
            <w:r/>
            <w:r w:rsidRPr="00143976"/>
            <w:proofErr w:type="spellStart"/>
            <w:proofErr w:type="gramStart"/>
            <w:r w:rsidRPr="00143976"/>
            <w:proofErr w:type="spellEnd"/>
            <w:proofErr w:type="gramEnd"/>
            <w:r w:rsidRPr="00143976"/>
          </w:p>
        </w:tc>
      </w:tr>
    </w:tbl>
    <w:p w14:paraId="3E9C4F1F" w14:textId="77777777" w:rsidR="00637389" w:rsidRDefault="00637389" w:rsidP="00143976">
      <w:pPr>
        <w:pStyle w:val="Titre1"/>
      </w:pPr>
      <w:r>
        <w:t>Contexte de l’organisation</w:t>
      </w:r>
    </w:p>
    <w:p w14:paraId="36299DC0" w14:textId="27781413" w:rsidR="00143976" w:rsidRPr="00143976" w:rsidRDefault="00143976" w:rsidP="00143976">
      <w:pPr>
        <w:pStyle w:val="CVDescriptionduprojet"/>
      </w:pPr>
      <w:r w:rsidRPr="00143976">
        <w:rPr>
          <w:b/>
          <w:bCs/>
        </w:rPr>
        <w:t>{{CONTEXTE_ORGANISATION}} — description de l’organisation cliente.</w:t>
      </w:r>
      <w:r w:rsidRPr="00143976"/>
      <w:r w:rsidRPr="00143976"/>
      <w:r w:rsidRPr="00143976"/>
      <w:r w:rsidRPr="00143976"/>
      <w:r w:rsidRPr="00143976"/>
      <w:r w:rsidRPr="00143976"/>
      <w:r w:rsidRPr="00143976"/>
      <w:r w:rsidRPr="00143976"/>
      <w:r w:rsidRPr="00143976"/>
      <w:r w:rsidRPr="00143976"/>
      <w:r w:rsidRPr="00143976"/>
      <w:proofErr w:type="spellStart"/>
      <w:r w:rsidRPr="00143976"/>
      <w:proofErr w:type="spellEnd"/>
      <w:r w:rsidRPr="00143976"/>
      <w:proofErr w:type="spellStart"/>
      <w:r w:rsidRPr="00143976"/>
      <w:proofErr w:type="spellEnd"/>
      <w:r w:rsidRPr="00143976"/>
    </w:p>
    <w:p w14:paraId="141158C4" w14:textId="77777777" w:rsidR="00637389" w:rsidRPr="00D84400" w:rsidRDefault="00637389" w:rsidP="00143976">
      <w:pPr>
        <w:pStyle w:val="Titre1"/>
      </w:pPr>
      <w:r>
        <w:t>Responsabilités, réalisations et biens livrables</w:t>
      </w:r>
    </w:p>
    <w:p w14:paraId="788711DE" w14:textId="77777777" w:rsidR="00637389" w:rsidRPr="00D84400" w:rsidRDefault="00637389" w:rsidP="00637389">
      <w:pPr>
        <w:pStyle w:val="CVDescriptionduprojet"/>
      </w:pPr>
      <w:r>
        <w:t>{{PHRASE_INTRO_RESPONSABILITES}} — ex. : « Dans le cadre de ce mandat, les interventions de {{NOM_COMPLET}} sont les suivantes : »</w:t>
      </w:r>
    </w:p>
    <w:p w14:paraId="2183A657" w14:textId="03ABAFE1" w:rsidR="00582146" w:rsidRPr="00582146" w:rsidRDefault="00582146" w:rsidP="00615355">
      <w:pPr>
        <w:pStyle w:val="CVPuce1"/>
        <w:ind w:left="567" w:hanging="210"/>
      </w:pPr>
      <w:r w:rsidRPr="00582146">
        <w:t>{{RESPONSABILITE}} — Responsabilité / réalisation / livrable. Dupliquer cette puce par responsabilité.</w:t>
      </w:r>
      <w:r/>
      <w:r w:rsidRPr="00582146"/>
      <w:r/>
      <w:r w:rsidRPr="00582146"/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4BB870" w14:textId="77777777" w:rsidR="00C53BBC" w:rsidRDefault="00C53BBC" w:rsidP="007A157E">
      <w:r>
        <w:separator/>
      </w:r>
    </w:p>
    <w:p w14:paraId="1FEF70CA" w14:textId="77777777" w:rsidR="00C53BBC" w:rsidRDefault="00C53BBC"/>
    <w:p w14:paraId="3FC6AF87" w14:textId="77777777" w:rsidR="00C53BBC" w:rsidRDefault="00C53BBC"/>
    <w:p w14:paraId="4448A615" w14:textId="77777777" w:rsidR="00C53BBC" w:rsidRDefault="00C53BBC"/>
    <w:p w14:paraId="32185DE1" w14:textId="77777777" w:rsidR="00C53BBC" w:rsidRDefault="00C53BBC"/>
  </w:endnote>
  <w:endnote w:type="continuationSeparator" w:id="0">
    <w:p w14:paraId="16DF8E27" w14:textId="77777777" w:rsidR="00C53BBC" w:rsidRDefault="00C53BBC" w:rsidP="007A157E">
      <w:r>
        <w:continuationSeparator/>
      </w:r>
    </w:p>
    <w:p w14:paraId="195D1B5A" w14:textId="77777777" w:rsidR="00C53BBC" w:rsidRDefault="00C53BBC"/>
    <w:p w14:paraId="23EF137B" w14:textId="77777777" w:rsidR="00C53BBC" w:rsidRDefault="00C53BBC"/>
    <w:p w14:paraId="25CB099C" w14:textId="77777777" w:rsidR="00C53BBC" w:rsidRDefault="00C53BBC"/>
    <w:p w14:paraId="793C7ACA" w14:textId="77777777" w:rsidR="00C53BBC" w:rsidRDefault="00C53BBC"/>
  </w:endnote>
  <w:endnote w:type="continuationNotice" w:id="1">
    <w:p w14:paraId="3EE152B1" w14:textId="77777777" w:rsidR="00C53BBC" w:rsidRDefault="00C53BBC"/>
    <w:p w14:paraId="652E3441" w14:textId="77777777" w:rsidR="00C53BBC" w:rsidRDefault="00C53BBC"/>
    <w:p w14:paraId="3897874B" w14:textId="77777777" w:rsidR="00C53BBC" w:rsidRDefault="00C53B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487C62" w14:textId="230CF069" w:rsidR="00A20763" w:rsidRPr="00032CAD" w:rsidRDefault="00A20763" w:rsidP="00A20763">
    <w:pPr>
      <w:pStyle w:val="CV-Numrodepage"/>
      <w:rPr>
        <w:rFonts w:ascii="Arial" w:hAnsi="Arial" w:cs="Arial"/>
        <w:color w:val="FFFFFF" w:themeColor="background1"/>
      </w:rPr>
    </w:pPr>
    <w:r w:rsidRPr="00032CAD">
      <w:rPr>
        <w:rFonts w:ascii="Arial" w:hAnsi="Arial" w:cs="Arial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8" behindDoc="0" locked="1" layoutInCell="1" allowOverlap="1" wp14:anchorId="322975E6" wp14:editId="3AD44ED1">
              <wp:simplePos x="0" y="0"/>
              <wp:positionH relativeFrom="margin">
                <wp:posOffset>-407035</wp:posOffset>
              </wp:positionH>
              <wp:positionV relativeFrom="paragraph">
                <wp:posOffset>88900</wp:posOffset>
              </wp:positionV>
              <wp:extent cx="6429600" cy="486000"/>
              <wp:effectExtent l="0" t="0" r="9525" b="9525"/>
              <wp:wrapNone/>
              <wp:docPr id="1148177568" name="Zone de texte 11481775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29600" cy="48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DC5226" w14:textId="48D902AE" w:rsidR="00A20763" w:rsidRPr="00E31BA4" w:rsidRDefault="001264A8" w:rsidP="00A20763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B4E6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Ce document contient des informations qui sont la propriété d’Alithya. Toute utilisation ou divulgation sans autorisation écrite préalable d’Alithya est interdite. ©202</w:t>
                          </w:r>
                          <w:r w:rsidR="00B1170B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5</w:t>
                          </w:r>
                          <w:r w:rsidRPr="000B4E6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Groupe </w:t>
                          </w:r>
                          <w:proofErr w:type="spellStart"/>
                          <w:r w:rsidRPr="000B4E6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Alithya</w:t>
                          </w:r>
                          <w:proofErr w:type="spellEnd"/>
                          <w:r w:rsidRPr="000B4E6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0B4E6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inc.</w:t>
                          </w:r>
                          <w:proofErr w:type="spellEnd"/>
                          <w:r w:rsidRPr="000B4E6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Tous droits réservés.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2975E6" id="_x0000_t202" coordsize="21600,21600" o:spt="202" path="m,l,21600r21600,l21600,xe">
              <v:stroke joinstyle="miter"/>
              <v:path gradientshapeok="t" o:connecttype="rect"/>
            </v:shapetype>
            <v:shape id="Zone de texte 1148177568" o:spid="_x0000_s1027" type="#_x0000_t202" style="position:absolute;left:0;text-align:left;margin-left:-32.05pt;margin-top:7pt;width:506.25pt;height:38.25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" stroked="f">
              <v:textbox>
                <w:txbxContent>
                  <w:p w14:paraId="6ADC5226" w14:textId="48D902AE" w:rsidR="00A20763" w:rsidRPr="00E31BA4" w:rsidRDefault="001264A8" w:rsidP="00A20763">
                    <w:pPr>
                      <w:rPr>
                        <w:sz w:val="16"/>
                        <w:szCs w:val="16"/>
                      </w:rPr>
                    </w:pPr>
                    <w:r w:rsidRPr="000B4E65">
                      <w:rPr>
                        <w:rFonts w:ascii="Arial" w:hAnsi="Arial" w:cs="Arial"/>
                        <w:sz w:val="16"/>
                        <w:szCs w:val="16"/>
                      </w:rPr>
                      <w:t>Ce document contient des informations qui sont la propriété d’Alithya. Toute utilisation ou divulgation sans autorisation écrite préalable d’Alithya est interdite. ©202</w:t>
                    </w:r>
                    <w:r w:rsidR="00B1170B">
                      <w:rPr>
                        <w:rFonts w:ascii="Arial" w:hAnsi="Arial" w:cs="Arial"/>
                        <w:sz w:val="16"/>
                        <w:szCs w:val="16"/>
                      </w:rPr>
                      <w:t>5</w:t>
                    </w:r>
                    <w:r w:rsidRPr="000B4E65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Groupe </w:t>
                    </w:r>
                    <w:proofErr w:type="spellStart"/>
                    <w:r w:rsidRPr="000B4E65">
                      <w:rPr>
                        <w:rFonts w:ascii="Arial" w:hAnsi="Arial" w:cs="Arial"/>
                        <w:sz w:val="16"/>
                        <w:szCs w:val="16"/>
                      </w:rPr>
                      <w:t>Alithya</w:t>
                    </w:r>
                    <w:proofErr w:type="spellEnd"/>
                    <w:r w:rsidRPr="000B4E65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0B4E65">
                      <w:rPr>
                        <w:rFonts w:ascii="Arial" w:hAnsi="Arial" w:cs="Arial"/>
                        <w:sz w:val="16"/>
                        <w:szCs w:val="16"/>
                      </w:rPr>
                      <w:t>inc.</w:t>
                    </w:r>
                    <w:proofErr w:type="spellEnd"/>
                    <w:r w:rsidRPr="000B4E65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Tous droits réservés.</w:t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="005A0545" w:rsidRPr="00032CAD">
      <w:rPr>
        <w:rFonts w:ascii="Arial" w:hAnsi="Arial" w:cs="Arial"/>
        <w:color w:val="FFFFFF" w:themeColor="background1"/>
      </w:rPr>
      <w:t>REV SL 202</w:t>
    </w:r>
    <w:r w:rsidR="00B1170B" w:rsidRPr="00032CAD">
      <w:rPr>
        <w:rFonts w:ascii="Arial" w:hAnsi="Arial" w:cs="Arial"/>
        <w:color w:val="FFFFFF" w:themeColor="background1"/>
      </w:rPr>
      <w:t>5</w:t>
    </w:r>
    <w:r w:rsidR="005A0545" w:rsidRPr="00032CAD">
      <w:rPr>
        <w:rFonts w:ascii="Arial" w:hAnsi="Arial" w:cs="Arial"/>
        <w:color w:val="FFFFFF" w:themeColor="background1"/>
      </w:rPr>
      <w:t>-</w:t>
    </w:r>
    <w:r w:rsidR="00D20DDC" w:rsidRPr="00032CAD">
      <w:rPr>
        <w:rFonts w:ascii="Arial" w:hAnsi="Arial" w:cs="Arial"/>
        <w:color w:val="FFFFFF" w:themeColor="background1"/>
      </w:rPr>
      <w:t>0</w:t>
    </w:r>
    <w:r w:rsidR="00032CAD" w:rsidRPr="00032CAD">
      <w:rPr>
        <w:rFonts w:ascii="Arial" w:hAnsi="Arial" w:cs="Arial"/>
        <w:color w:val="FFFFFF" w:themeColor="background1"/>
      </w:rPr>
      <w:t>8-13</w:t>
    </w:r>
  </w:p>
  <w:p w14:paraId="2151FD6C" w14:textId="77777777" w:rsidR="00DB11AA" w:rsidRPr="00A20763" w:rsidRDefault="00DB11AA" w:rsidP="00A2076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1D297D" w14:textId="77777777" w:rsidR="00F53FC5" w:rsidRPr="001A5FEE" w:rsidRDefault="00F53FC5" w:rsidP="001A5FEE"/>
  <w:p w14:paraId="4CCD9D04" w14:textId="77777777" w:rsidR="004867B9" w:rsidRDefault="004867B9" w:rsidP="001A5FE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3A7B21" w14:textId="47D8AAE3" w:rsidR="00F90DBE" w:rsidRPr="00505572" w:rsidRDefault="00000000" w:rsidP="00A20763">
    <w:pPr>
      <w:pStyle w:val="CV-Numrodepage"/>
    </w:pPr>
    <w:sdt>
      <w:sdtPr>
        <w:id w:val="-169252236"/>
        <w:docPartObj>
          <w:docPartGallery w:val="Page Numbers (Bottom of Page)"/>
          <w:docPartUnique/>
        </w:docPartObj>
      </w:sdtPr>
      <w:sdtContent>
        <w:r w:rsidR="00F90DBE" w:rsidRPr="00505572">
          <w:fldChar w:fldCharType="begin"/>
        </w:r>
        <w:r w:rsidR="00F90DBE" w:rsidRPr="00505572">
          <w:instrText>PAGE   \* MERGEFORMAT</w:instrText>
        </w:r>
        <w:r w:rsidR="00F90DBE" w:rsidRPr="00505572">
          <w:fldChar w:fldCharType="separate"/>
        </w:r>
        <w:r w:rsidR="00F90DBE">
          <w:t>2</w:t>
        </w:r>
        <w:r w:rsidR="00F90DBE" w:rsidRPr="00505572">
          <w:fldChar w:fldCharType="end"/>
        </w:r>
      </w:sdtContent>
    </w:sdt>
  </w:p>
  <w:p w14:paraId="2D926254" w14:textId="77777777" w:rsidR="00F90DBE" w:rsidRPr="00A20763" w:rsidRDefault="00F90DBE" w:rsidP="00A2076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FE3EA2" w14:textId="62F2B6E0" w:rsidR="00C528EF" w:rsidRPr="00505572" w:rsidRDefault="00000000" w:rsidP="00A20763">
    <w:pPr>
      <w:pStyle w:val="CV-Numrodepage"/>
    </w:pPr>
    <w:sdt>
      <w:sdtPr>
        <w:id w:val="238908528"/>
        <w:docPartObj>
          <w:docPartGallery w:val="Page Numbers (Bottom of Page)"/>
          <w:docPartUnique/>
        </w:docPartObj>
      </w:sdtPr>
      <w:sdtContent>
        <w:r w:rsidR="00C528EF" w:rsidRPr="00505572">
          <w:fldChar w:fldCharType="begin"/>
        </w:r>
        <w:r w:rsidR="00C528EF" w:rsidRPr="00505572">
          <w:instrText>PAGE   \* MERGEFORMAT</w:instrText>
        </w:r>
        <w:r w:rsidR="00C528EF" w:rsidRPr="00505572">
          <w:fldChar w:fldCharType="separate"/>
        </w:r>
        <w:r w:rsidR="00C528EF">
          <w:t>2</w:t>
        </w:r>
        <w:r w:rsidR="00C528EF" w:rsidRPr="00505572">
          <w:fldChar w:fldCharType="end"/>
        </w:r>
      </w:sdtContent>
    </w:sdt>
  </w:p>
  <w:p w14:paraId="71B5AAE2" w14:textId="77777777" w:rsidR="00C528EF" w:rsidRPr="00A20763" w:rsidRDefault="00C528EF" w:rsidP="00A20763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8A2210" w14:textId="77777777" w:rsidR="00670379" w:rsidRPr="001A5FEE" w:rsidRDefault="00C010F2" w:rsidP="001A5FEE"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679A29" w14:textId="77777777" w:rsidR="00C53BBC" w:rsidRDefault="00C53BBC" w:rsidP="007A157E">
      <w:r>
        <w:separator/>
      </w:r>
    </w:p>
    <w:p w14:paraId="6A91F288" w14:textId="77777777" w:rsidR="00C53BBC" w:rsidRDefault="00C53BBC"/>
    <w:p w14:paraId="7C122ADD" w14:textId="77777777" w:rsidR="00C53BBC" w:rsidRDefault="00C53BBC"/>
    <w:p w14:paraId="600349DC" w14:textId="77777777" w:rsidR="00C53BBC" w:rsidRDefault="00C53BBC"/>
    <w:p w14:paraId="79355436" w14:textId="77777777" w:rsidR="00C53BBC" w:rsidRDefault="00C53BBC"/>
  </w:footnote>
  <w:footnote w:type="continuationSeparator" w:id="0">
    <w:p w14:paraId="46E692B2" w14:textId="77777777" w:rsidR="00C53BBC" w:rsidRDefault="00C53BBC" w:rsidP="007A157E">
      <w:r>
        <w:continuationSeparator/>
      </w:r>
    </w:p>
    <w:p w14:paraId="16969E84" w14:textId="77777777" w:rsidR="00C53BBC" w:rsidRDefault="00C53BBC"/>
    <w:p w14:paraId="2B4BFE5A" w14:textId="77777777" w:rsidR="00C53BBC" w:rsidRDefault="00C53BBC"/>
    <w:p w14:paraId="1D6998B7" w14:textId="77777777" w:rsidR="00C53BBC" w:rsidRDefault="00C53BBC"/>
    <w:p w14:paraId="77146C09" w14:textId="77777777" w:rsidR="00C53BBC" w:rsidRDefault="00C53BBC"/>
  </w:footnote>
  <w:footnote w:type="continuationNotice" w:id="1">
    <w:p w14:paraId="343F57F0" w14:textId="77777777" w:rsidR="00C53BBC" w:rsidRDefault="00C53BBC"/>
    <w:p w14:paraId="7D1D51B9" w14:textId="77777777" w:rsidR="00C53BBC" w:rsidRDefault="00C53BBC"/>
    <w:p w14:paraId="68D5279B" w14:textId="77777777" w:rsidR="00C53BBC" w:rsidRDefault="00C53B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BD0B0F" w14:textId="77777777" w:rsidR="00DB11AA" w:rsidRPr="00505572" w:rsidRDefault="00E837F6" w:rsidP="00505572">
    <w:r w:rsidRPr="009B6BE1">
      <w:rPr>
        <w:noProof/>
      </w:rPr>
      <w:drawing>
        <wp:anchor distT="0" distB="0" distL="114300" distR="114300" simplePos="0" relativeHeight="251658244" behindDoc="1" locked="0" layoutInCell="1" allowOverlap="1" wp14:anchorId="5BBFA3DB" wp14:editId="5A4DF8E9">
          <wp:simplePos x="0" y="0"/>
          <wp:positionH relativeFrom="column">
            <wp:posOffset>-714375</wp:posOffset>
          </wp:positionH>
          <wp:positionV relativeFrom="paragraph">
            <wp:posOffset>-342900</wp:posOffset>
          </wp:positionV>
          <wp:extent cx="7899238" cy="1071391"/>
          <wp:effectExtent l="0" t="0" r="6985" b="0"/>
          <wp:wrapNone/>
          <wp:docPr id="482182314" name="Image 4821823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359728" name="Picture 2963597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9238" cy="10713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5E27E0" w14:textId="77777777" w:rsidR="004867B9" w:rsidRPr="00E837F6" w:rsidRDefault="00710B82" w:rsidP="00E837F6">
    <w:r>
      <w:tab/>
    </w:r>
    <w:r w:rsidR="00E837F6" w:rsidRPr="00E837F6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F841A3" w14:textId="77777777" w:rsidR="004867B9" w:rsidRPr="00505572" w:rsidRDefault="00710B82" w:rsidP="00505572">
    <w:r w:rsidRPr="009B6BE1">
      <w:rPr>
        <w:noProof/>
      </w:rPr>
      <w:drawing>
        <wp:anchor distT="0" distB="0" distL="114300" distR="114300" simplePos="0" relativeHeight="251658243" behindDoc="1" locked="0" layoutInCell="1" allowOverlap="1" wp14:anchorId="5C6EDC88" wp14:editId="2EF0BABA">
          <wp:simplePos x="0" y="0"/>
          <wp:positionH relativeFrom="column">
            <wp:posOffset>-723900</wp:posOffset>
          </wp:positionH>
          <wp:positionV relativeFrom="paragraph">
            <wp:posOffset>-361950</wp:posOffset>
          </wp:positionV>
          <wp:extent cx="7781925" cy="10191750"/>
          <wp:effectExtent l="0" t="0" r="9525" b="0"/>
          <wp:wrapNone/>
          <wp:docPr id="470714386" name="Image 470714386" descr="A close up of a building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324815" name="Picture 4" descr="A close up of a building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925" cy="10191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964F5" w:rsidRPr="0050557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CD9644" w14:textId="77777777" w:rsidR="001F09D7" w:rsidRPr="00A109F7" w:rsidRDefault="001F09D7" w:rsidP="00A109F7">
    <w:r w:rsidRPr="009B6BE1">
      <w:rPr>
        <w:noProof/>
      </w:rPr>
      <w:drawing>
        <wp:anchor distT="0" distB="0" distL="114300" distR="114300" simplePos="0" relativeHeight="251658240" behindDoc="1" locked="1" layoutInCell="1" allowOverlap="1" wp14:anchorId="76CE519F" wp14:editId="00210CEA">
          <wp:simplePos x="0" y="0"/>
          <wp:positionH relativeFrom="page">
            <wp:posOffset>-8255</wp:posOffset>
          </wp:positionH>
          <wp:positionV relativeFrom="page">
            <wp:posOffset>27305</wp:posOffset>
          </wp:positionV>
          <wp:extent cx="2386330" cy="1061720"/>
          <wp:effectExtent l="0" t="0" r="0" b="5080"/>
          <wp:wrapNone/>
          <wp:docPr id="1431954531" name="Image 133510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_Format lettre Vertical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136"/>
                  <a:stretch/>
                </pic:blipFill>
                <pic:spPr bwMode="auto">
                  <a:xfrm>
                    <a:off x="0" y="0"/>
                    <a:ext cx="2386330" cy="10617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B6BE1">
      <w:rPr>
        <w:noProof/>
      </w:rPr>
      <w:drawing>
        <wp:anchor distT="0" distB="0" distL="114300" distR="114300" simplePos="0" relativeHeight="251658245" behindDoc="1" locked="1" layoutInCell="1" allowOverlap="1" wp14:anchorId="7672E3B3" wp14:editId="0EF90AC2">
          <wp:simplePos x="0" y="0"/>
          <wp:positionH relativeFrom="page">
            <wp:posOffset>8220710</wp:posOffset>
          </wp:positionH>
          <wp:positionV relativeFrom="page">
            <wp:posOffset>27305</wp:posOffset>
          </wp:positionV>
          <wp:extent cx="1824990" cy="1061720"/>
          <wp:effectExtent l="0" t="0" r="3810" b="5080"/>
          <wp:wrapNone/>
          <wp:docPr id="1943168887" name="Image 17439836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_Format lettre Vertical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6402"/>
                  <a:stretch/>
                </pic:blipFill>
                <pic:spPr bwMode="auto">
                  <a:xfrm>
                    <a:off x="0" y="0"/>
                    <a:ext cx="1824990" cy="10617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17885D" w14:textId="6CD38E19" w:rsidR="001F09D7" w:rsidRPr="00A109F7" w:rsidRDefault="004079E6" w:rsidP="00A109F7">
    <w:r w:rsidRPr="00152904">
      <w:rPr>
        <w:rFonts w:ascii="Poppins Light" w:hAnsi="Poppins Light" w:cs="Poppins Light"/>
        <w:noProof/>
        <w:color w:val="FFFFFF" w:themeColor="background1"/>
        <w:sz w:val="24"/>
        <w:szCs w:val="24"/>
        <w:shd w:val="clear" w:color="auto" w:fill="004696" w:themeFill="text1" w:themeFillTint="D9"/>
      </w:rPr>
      <w:drawing>
        <wp:anchor distT="0" distB="0" distL="114300" distR="114300" simplePos="0" relativeHeight="251658249" behindDoc="1" locked="0" layoutInCell="1" allowOverlap="1" wp14:anchorId="0AFF4C12" wp14:editId="7F161318">
          <wp:simplePos x="0" y="0"/>
          <wp:positionH relativeFrom="page">
            <wp:posOffset>14990</wp:posOffset>
          </wp:positionH>
          <wp:positionV relativeFrom="paragraph">
            <wp:posOffset>-540385</wp:posOffset>
          </wp:positionV>
          <wp:extent cx="10003905" cy="1195200"/>
          <wp:effectExtent l="0" t="0" r="0" b="5080"/>
          <wp:wrapNone/>
          <wp:docPr id="407779480" name="Image 407779480" descr="A blue surface with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 descr="A blue surface with white line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913"/>
                  <a:stretch/>
                </pic:blipFill>
                <pic:spPr bwMode="auto">
                  <a:xfrm>
                    <a:off x="0" y="0"/>
                    <a:ext cx="10003905" cy="1195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09D7" w:rsidRPr="009B6BE1">
      <w:rPr>
        <w:noProof/>
      </w:rPr>
      <w:drawing>
        <wp:anchor distT="0" distB="0" distL="114300" distR="114300" simplePos="0" relativeHeight="251658247" behindDoc="1" locked="0" layoutInCell="1" allowOverlap="1" wp14:anchorId="10966C04" wp14:editId="039183FE">
          <wp:simplePos x="0" y="0"/>
          <wp:positionH relativeFrom="page">
            <wp:align>right</wp:align>
          </wp:positionH>
          <wp:positionV relativeFrom="paragraph">
            <wp:posOffset>-539623</wp:posOffset>
          </wp:positionV>
          <wp:extent cx="10043185" cy="1194816"/>
          <wp:effectExtent l="0" t="0" r="0" b="5715"/>
          <wp:wrapNone/>
          <wp:docPr id="1639591927" name="Image 2015466111" descr="A blue surface with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 descr="A blue surface with white line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913"/>
                  <a:stretch/>
                </pic:blipFill>
                <pic:spPr bwMode="auto">
                  <a:xfrm>
                    <a:off x="0" y="0"/>
                    <a:ext cx="10043185" cy="11948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7A8326" w14:textId="77777777" w:rsidR="00DB11AA" w:rsidRPr="00A109F7" w:rsidRDefault="002D789E" w:rsidP="00A109F7">
    <w:r w:rsidRPr="009B6BE1">
      <w:rPr>
        <w:noProof/>
      </w:rPr>
      <w:drawing>
        <wp:anchor distT="0" distB="0" distL="114300" distR="114300" simplePos="0" relativeHeight="251658242" behindDoc="1" locked="0" layoutInCell="1" allowOverlap="1" wp14:anchorId="0EA59556" wp14:editId="0B8894F5">
          <wp:simplePos x="0" y="0"/>
          <wp:positionH relativeFrom="page">
            <wp:align>left</wp:align>
          </wp:positionH>
          <wp:positionV relativeFrom="paragraph">
            <wp:posOffset>-362197</wp:posOffset>
          </wp:positionV>
          <wp:extent cx="7899238" cy="1071391"/>
          <wp:effectExtent l="0" t="0" r="6985" b="0"/>
          <wp:wrapNone/>
          <wp:docPr id="47" name="Imag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359728" name="Picture 2963597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9238" cy="10713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11AA" w:rsidRPr="009B6BE1">
      <w:rPr>
        <w:noProof/>
      </w:rPr>
      <w:drawing>
        <wp:anchor distT="0" distB="0" distL="114300" distR="114300" simplePos="0" relativeHeight="251658241" behindDoc="1" locked="1" layoutInCell="1" allowOverlap="1" wp14:anchorId="2B530D27" wp14:editId="58E7BB5A">
          <wp:simplePos x="0" y="0"/>
          <wp:positionH relativeFrom="page">
            <wp:posOffset>8220710</wp:posOffset>
          </wp:positionH>
          <wp:positionV relativeFrom="page">
            <wp:posOffset>27305</wp:posOffset>
          </wp:positionV>
          <wp:extent cx="1824990" cy="1061720"/>
          <wp:effectExtent l="0" t="0" r="3810" b="5080"/>
          <wp:wrapNone/>
          <wp:docPr id="795802442" name="Image 7958024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_Format lettre Vertical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6402"/>
                  <a:stretch/>
                </pic:blipFill>
                <pic:spPr bwMode="auto">
                  <a:xfrm>
                    <a:off x="0" y="0"/>
                    <a:ext cx="1824990" cy="10617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641F8E" w14:textId="77777777" w:rsidR="00766478" w:rsidRPr="00A109F7" w:rsidRDefault="00792CDE" w:rsidP="00A109F7">
    <w:r w:rsidRPr="009B6BE1">
      <w:rPr>
        <w:noProof/>
      </w:rPr>
      <w:drawing>
        <wp:anchor distT="0" distB="0" distL="114300" distR="114300" simplePos="0" relativeHeight="251658246" behindDoc="1" locked="0" layoutInCell="1" allowOverlap="1" wp14:anchorId="3D8B1A7D" wp14:editId="79E9F30F">
          <wp:simplePos x="0" y="0"/>
          <wp:positionH relativeFrom="column">
            <wp:posOffset>-733425</wp:posOffset>
          </wp:positionH>
          <wp:positionV relativeFrom="paragraph">
            <wp:posOffset>-342900</wp:posOffset>
          </wp:positionV>
          <wp:extent cx="7899238" cy="1071391"/>
          <wp:effectExtent l="0" t="0" r="6985" b="0"/>
          <wp:wrapNone/>
          <wp:docPr id="71775936" name="Image 717759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359728" name="Picture 2963597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9238" cy="10713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BC0B11"/>
    <w:multiLevelType w:val="hybridMultilevel"/>
    <w:tmpl w:val="60B8D878"/>
    <w:lvl w:ilvl="0" w:tplc="1BA84AA8">
      <w:start w:val="1"/>
      <w:numFmt w:val="bullet"/>
      <w:pStyle w:val="CVPuce1"/>
      <w:lvlText w:val=""/>
      <w:lvlJc w:val="left"/>
      <w:pPr>
        <w:ind w:left="1440" w:hanging="360"/>
      </w:pPr>
      <w:rPr>
        <w:rFonts w:ascii="Symbol" w:hAnsi="Symbol" w:hint="default"/>
        <w:color w:val="1F96E3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auto"/>
        <w:sz w:val="18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7709DD"/>
    <w:multiLevelType w:val="hybridMultilevel"/>
    <w:tmpl w:val="80E2DFE0"/>
    <w:lvl w:ilvl="0" w:tplc="25823B36">
      <w:start w:val="1"/>
      <w:numFmt w:val="bullet"/>
      <w:pStyle w:val="CVPuce3"/>
      <w:lvlText w:val=""/>
      <w:lvlJc w:val="left"/>
      <w:pPr>
        <w:ind w:left="720" w:hanging="360"/>
      </w:pPr>
      <w:rPr>
        <w:rFonts w:ascii="Symbol" w:hAnsi="Symbol" w:hint="default"/>
        <w:color w:val="1F96E3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1158B"/>
    <w:multiLevelType w:val="hybridMultilevel"/>
    <w:tmpl w:val="36F606C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F8CFD0">
      <w:start w:val="1"/>
      <w:numFmt w:val="bullet"/>
      <w:pStyle w:val="CVPuce2"/>
      <w:lvlText w:val=""/>
      <w:lvlJc w:val="left"/>
      <w:pPr>
        <w:ind w:left="2160" w:hanging="360"/>
      </w:pPr>
      <w:rPr>
        <w:rFonts w:ascii="Symbol" w:hAnsi="Symbol" w:hint="default"/>
        <w:color w:val="1F96E3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B3D3508"/>
    <w:multiLevelType w:val="multilevel"/>
    <w:tmpl w:val="3514A2E4"/>
    <w:lvl w:ilvl="0">
      <w:start w:val="1"/>
      <w:numFmt w:val="bullet"/>
      <w:pStyle w:val="Puce1"/>
      <w:lvlText w:val=""/>
      <w:lvlJc w:val="left"/>
      <w:pPr>
        <w:ind w:left="567" w:hanging="207"/>
      </w:pPr>
      <w:rPr>
        <w:rFonts w:ascii="Symbol" w:hAnsi="Symbol" w:hint="default"/>
        <w:b/>
        <w:i w:val="0"/>
        <w:color w:val="0094E5"/>
      </w:rPr>
    </w:lvl>
    <w:lvl w:ilvl="1">
      <w:start w:val="1"/>
      <w:numFmt w:val="bullet"/>
      <w:pStyle w:val="Puce2"/>
      <w:lvlText w:val=""/>
      <w:lvlJc w:val="left"/>
      <w:pPr>
        <w:ind w:left="964" w:hanging="227"/>
      </w:pPr>
      <w:rPr>
        <w:rFonts w:ascii="Symbol" w:hAnsi="Symbol" w:hint="default"/>
        <w:b/>
        <w:i w:val="0"/>
        <w:color w:val="0094E5"/>
      </w:rPr>
    </w:lvl>
    <w:lvl w:ilvl="2">
      <w:start w:val="1"/>
      <w:numFmt w:val="bullet"/>
      <w:lvlText w:val=""/>
      <w:lvlJc w:val="left"/>
      <w:pPr>
        <w:ind w:left="1701" w:hanging="567"/>
      </w:pPr>
      <w:rPr>
        <w:rFonts w:ascii="Symbol" w:hAnsi="Symbol" w:hint="default"/>
        <w:b/>
        <w:i w:val="0"/>
        <w:color w:val="0094E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840427">
    <w:abstractNumId w:val="1"/>
  </w:num>
  <w:num w:numId="2" w16cid:durableId="1196772535">
    <w:abstractNumId w:val="0"/>
  </w:num>
  <w:num w:numId="3" w16cid:durableId="614675922">
    <w:abstractNumId w:val="2"/>
  </w:num>
  <w:num w:numId="4" w16cid:durableId="451092928">
    <w:abstractNumId w:val="3"/>
    <w:lvlOverride w:ilvl="0">
      <w:lvl w:ilvl="0">
        <w:start w:val="1"/>
        <w:numFmt w:val="bullet"/>
        <w:pStyle w:val="Puce1"/>
        <w:lvlText w:val=""/>
        <w:lvlJc w:val="left"/>
        <w:pPr>
          <w:ind w:left="567" w:hanging="207"/>
        </w:pPr>
        <w:rPr>
          <w:rFonts w:ascii="Symbol" w:hAnsi="Symbol" w:hint="default"/>
          <w:b/>
          <w:i w:val="0"/>
          <w:color w:val="1F96E3"/>
        </w:rPr>
      </w:lvl>
    </w:lvlOverride>
    <w:lvlOverride w:ilvl="1">
      <w:lvl w:ilvl="1">
        <w:start w:val="1"/>
        <w:numFmt w:val="bullet"/>
        <w:pStyle w:val="Puce2"/>
        <w:lvlText w:val=""/>
        <w:lvlJc w:val="left"/>
        <w:pPr>
          <w:ind w:left="1077" w:hanging="204"/>
        </w:pPr>
        <w:rPr>
          <w:rFonts w:ascii="Symbol" w:hAnsi="Symbol" w:hint="default"/>
          <w:b/>
          <w:i w:val="0"/>
          <w:color w:val="1F96E3"/>
        </w:rPr>
      </w:lvl>
    </w:lvlOverride>
    <w:lvlOverride w:ilvl="2">
      <w:lvl w:ilvl="2">
        <w:start w:val="1"/>
        <w:numFmt w:val="bullet"/>
        <w:lvlText w:val=""/>
        <w:lvlJc w:val="left"/>
        <w:pPr>
          <w:ind w:left="2160" w:hanging="360"/>
        </w:pPr>
        <w:rPr>
          <w:rFonts w:ascii="Symbol" w:hAnsi="Symbol" w:hint="default"/>
          <w:b/>
          <w:i w:val="0"/>
          <w:color w:val="0094E5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5" w16cid:durableId="1388459467">
    <w:abstractNumId w:val="0"/>
  </w:num>
  <w:num w:numId="6" w16cid:durableId="2101489861">
    <w:abstractNumId w:val="0"/>
  </w:num>
  <w:num w:numId="7" w16cid:durableId="1920480634">
    <w:abstractNumId w:val="0"/>
  </w:num>
  <w:num w:numId="8" w16cid:durableId="136647720">
    <w:abstractNumId w:val="0"/>
  </w:num>
  <w:num w:numId="9" w16cid:durableId="1587106129">
    <w:abstractNumId w:val="0"/>
  </w:num>
  <w:num w:numId="10" w16cid:durableId="377440982">
    <w:abstractNumId w:val="0"/>
  </w:num>
  <w:num w:numId="11" w16cid:durableId="361977666">
    <w:abstractNumId w:val="0"/>
  </w:num>
  <w:num w:numId="12" w16cid:durableId="767043879">
    <w:abstractNumId w:val="0"/>
  </w:num>
  <w:num w:numId="13" w16cid:durableId="1719670019">
    <w:abstractNumId w:val="0"/>
  </w:num>
  <w:num w:numId="14" w16cid:durableId="1682467249">
    <w:abstractNumId w:val="0"/>
  </w:num>
  <w:num w:numId="15" w16cid:durableId="907494002">
    <w:abstractNumId w:val="0"/>
  </w:num>
  <w:num w:numId="16" w16cid:durableId="1646666836">
    <w:abstractNumId w:val="0"/>
  </w:num>
  <w:num w:numId="17" w16cid:durableId="1422029120">
    <w:abstractNumId w:val="0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attachedTemplate r:id="rId1"/>
  <w:linkStyles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styleLockQFSet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192"/>
    <w:rsid w:val="0000154B"/>
    <w:rsid w:val="00001CFF"/>
    <w:rsid w:val="000030CF"/>
    <w:rsid w:val="00003175"/>
    <w:rsid w:val="000031AB"/>
    <w:rsid w:val="00003F79"/>
    <w:rsid w:val="000064AC"/>
    <w:rsid w:val="00010981"/>
    <w:rsid w:val="00013723"/>
    <w:rsid w:val="0001663C"/>
    <w:rsid w:val="00016967"/>
    <w:rsid w:val="00020CA4"/>
    <w:rsid w:val="00021480"/>
    <w:rsid w:val="000223CB"/>
    <w:rsid w:val="000227C4"/>
    <w:rsid w:val="00022863"/>
    <w:rsid w:val="00022AE5"/>
    <w:rsid w:val="000230CC"/>
    <w:rsid w:val="00023648"/>
    <w:rsid w:val="00023B0C"/>
    <w:rsid w:val="00024111"/>
    <w:rsid w:val="000245BE"/>
    <w:rsid w:val="00025275"/>
    <w:rsid w:val="00025EAE"/>
    <w:rsid w:val="0002615B"/>
    <w:rsid w:val="00026DF2"/>
    <w:rsid w:val="00027569"/>
    <w:rsid w:val="0002767D"/>
    <w:rsid w:val="000277AE"/>
    <w:rsid w:val="00030D36"/>
    <w:rsid w:val="00030FB4"/>
    <w:rsid w:val="00032CAD"/>
    <w:rsid w:val="000402BF"/>
    <w:rsid w:val="00040EBE"/>
    <w:rsid w:val="000428DE"/>
    <w:rsid w:val="00042BDB"/>
    <w:rsid w:val="00043DC5"/>
    <w:rsid w:val="00043E14"/>
    <w:rsid w:val="0004450B"/>
    <w:rsid w:val="000448B2"/>
    <w:rsid w:val="000462E6"/>
    <w:rsid w:val="00046495"/>
    <w:rsid w:val="00046D13"/>
    <w:rsid w:val="00050B21"/>
    <w:rsid w:val="00050CD4"/>
    <w:rsid w:val="0005126E"/>
    <w:rsid w:val="00051998"/>
    <w:rsid w:val="0005299B"/>
    <w:rsid w:val="00052D2C"/>
    <w:rsid w:val="000540BB"/>
    <w:rsid w:val="0005413C"/>
    <w:rsid w:val="0005455E"/>
    <w:rsid w:val="000547B5"/>
    <w:rsid w:val="00054AE9"/>
    <w:rsid w:val="00055F7D"/>
    <w:rsid w:val="00056A5A"/>
    <w:rsid w:val="00056E4A"/>
    <w:rsid w:val="00060A7A"/>
    <w:rsid w:val="0006165B"/>
    <w:rsid w:val="000626FB"/>
    <w:rsid w:val="0006277F"/>
    <w:rsid w:val="00064F01"/>
    <w:rsid w:val="00064F35"/>
    <w:rsid w:val="00065303"/>
    <w:rsid w:val="000666D9"/>
    <w:rsid w:val="00066CE7"/>
    <w:rsid w:val="00066F36"/>
    <w:rsid w:val="00066FD3"/>
    <w:rsid w:val="000700EA"/>
    <w:rsid w:val="00070F78"/>
    <w:rsid w:val="00071710"/>
    <w:rsid w:val="000722D1"/>
    <w:rsid w:val="00073001"/>
    <w:rsid w:val="0007384F"/>
    <w:rsid w:val="00076CF1"/>
    <w:rsid w:val="00077EA4"/>
    <w:rsid w:val="000809FE"/>
    <w:rsid w:val="0008135C"/>
    <w:rsid w:val="00081A27"/>
    <w:rsid w:val="0008202D"/>
    <w:rsid w:val="000826A1"/>
    <w:rsid w:val="00083612"/>
    <w:rsid w:val="00084512"/>
    <w:rsid w:val="0008641E"/>
    <w:rsid w:val="000869F3"/>
    <w:rsid w:val="00087693"/>
    <w:rsid w:val="00090168"/>
    <w:rsid w:val="000906CE"/>
    <w:rsid w:val="00090D00"/>
    <w:rsid w:val="00091095"/>
    <w:rsid w:val="000913E5"/>
    <w:rsid w:val="00091B8B"/>
    <w:rsid w:val="00091E18"/>
    <w:rsid w:val="00091FA7"/>
    <w:rsid w:val="0009201B"/>
    <w:rsid w:val="00092886"/>
    <w:rsid w:val="0009329D"/>
    <w:rsid w:val="0009333E"/>
    <w:rsid w:val="000943A8"/>
    <w:rsid w:val="000944D4"/>
    <w:rsid w:val="00095051"/>
    <w:rsid w:val="0009555A"/>
    <w:rsid w:val="00096553"/>
    <w:rsid w:val="00096C5A"/>
    <w:rsid w:val="00097080"/>
    <w:rsid w:val="000A10DC"/>
    <w:rsid w:val="000A173B"/>
    <w:rsid w:val="000A1AC9"/>
    <w:rsid w:val="000A1AEC"/>
    <w:rsid w:val="000A247B"/>
    <w:rsid w:val="000A27C7"/>
    <w:rsid w:val="000A38C9"/>
    <w:rsid w:val="000A39FB"/>
    <w:rsid w:val="000A4401"/>
    <w:rsid w:val="000A50CC"/>
    <w:rsid w:val="000A5FB4"/>
    <w:rsid w:val="000A7076"/>
    <w:rsid w:val="000A7937"/>
    <w:rsid w:val="000B0111"/>
    <w:rsid w:val="000B0245"/>
    <w:rsid w:val="000B0F15"/>
    <w:rsid w:val="000B145C"/>
    <w:rsid w:val="000B1615"/>
    <w:rsid w:val="000B353A"/>
    <w:rsid w:val="000B36E8"/>
    <w:rsid w:val="000B49EC"/>
    <w:rsid w:val="000B4E65"/>
    <w:rsid w:val="000B564D"/>
    <w:rsid w:val="000B591E"/>
    <w:rsid w:val="000B5C25"/>
    <w:rsid w:val="000B6CA3"/>
    <w:rsid w:val="000B76C4"/>
    <w:rsid w:val="000B7E12"/>
    <w:rsid w:val="000C009F"/>
    <w:rsid w:val="000C0B23"/>
    <w:rsid w:val="000C12D1"/>
    <w:rsid w:val="000C1393"/>
    <w:rsid w:val="000C214B"/>
    <w:rsid w:val="000C2506"/>
    <w:rsid w:val="000C32DD"/>
    <w:rsid w:val="000C3677"/>
    <w:rsid w:val="000C4502"/>
    <w:rsid w:val="000C55B7"/>
    <w:rsid w:val="000C60BC"/>
    <w:rsid w:val="000C6DD0"/>
    <w:rsid w:val="000C7218"/>
    <w:rsid w:val="000D09A3"/>
    <w:rsid w:val="000D113D"/>
    <w:rsid w:val="000D23AD"/>
    <w:rsid w:val="000D255F"/>
    <w:rsid w:val="000D27EC"/>
    <w:rsid w:val="000D3D71"/>
    <w:rsid w:val="000D3E42"/>
    <w:rsid w:val="000D516A"/>
    <w:rsid w:val="000D55BC"/>
    <w:rsid w:val="000D5CF6"/>
    <w:rsid w:val="000D608E"/>
    <w:rsid w:val="000D67DB"/>
    <w:rsid w:val="000D6847"/>
    <w:rsid w:val="000D6F8C"/>
    <w:rsid w:val="000D7850"/>
    <w:rsid w:val="000D7DD5"/>
    <w:rsid w:val="000D7E6D"/>
    <w:rsid w:val="000E005E"/>
    <w:rsid w:val="000E0865"/>
    <w:rsid w:val="000E08D5"/>
    <w:rsid w:val="000E2B0B"/>
    <w:rsid w:val="000E34D8"/>
    <w:rsid w:val="000E499E"/>
    <w:rsid w:val="000E5AA5"/>
    <w:rsid w:val="000E5DCE"/>
    <w:rsid w:val="000E5F3B"/>
    <w:rsid w:val="000E6042"/>
    <w:rsid w:val="000E605B"/>
    <w:rsid w:val="000E62B2"/>
    <w:rsid w:val="000E6494"/>
    <w:rsid w:val="000E75C9"/>
    <w:rsid w:val="000E782B"/>
    <w:rsid w:val="000F092E"/>
    <w:rsid w:val="000F128B"/>
    <w:rsid w:val="000F25C2"/>
    <w:rsid w:val="000F3AAF"/>
    <w:rsid w:val="000F3DE9"/>
    <w:rsid w:val="000F5E20"/>
    <w:rsid w:val="000F6AA1"/>
    <w:rsid w:val="00100528"/>
    <w:rsid w:val="001009DD"/>
    <w:rsid w:val="00100DFB"/>
    <w:rsid w:val="00101CC8"/>
    <w:rsid w:val="00102725"/>
    <w:rsid w:val="00102D94"/>
    <w:rsid w:val="00102F9D"/>
    <w:rsid w:val="00103695"/>
    <w:rsid w:val="00104091"/>
    <w:rsid w:val="00105A73"/>
    <w:rsid w:val="001062F1"/>
    <w:rsid w:val="00106BB3"/>
    <w:rsid w:val="00107C55"/>
    <w:rsid w:val="001112E8"/>
    <w:rsid w:val="00112023"/>
    <w:rsid w:val="00113AB9"/>
    <w:rsid w:val="00113EE5"/>
    <w:rsid w:val="0011419D"/>
    <w:rsid w:val="00114D5C"/>
    <w:rsid w:val="00115C9D"/>
    <w:rsid w:val="0011606E"/>
    <w:rsid w:val="001166A6"/>
    <w:rsid w:val="001172C9"/>
    <w:rsid w:val="0011758F"/>
    <w:rsid w:val="001175D6"/>
    <w:rsid w:val="00120EF6"/>
    <w:rsid w:val="0012416C"/>
    <w:rsid w:val="001241A5"/>
    <w:rsid w:val="00124669"/>
    <w:rsid w:val="001252D8"/>
    <w:rsid w:val="001259BD"/>
    <w:rsid w:val="001264A8"/>
    <w:rsid w:val="001267D1"/>
    <w:rsid w:val="00126948"/>
    <w:rsid w:val="00127371"/>
    <w:rsid w:val="00127B0A"/>
    <w:rsid w:val="00127B58"/>
    <w:rsid w:val="00127D28"/>
    <w:rsid w:val="00130D04"/>
    <w:rsid w:val="00131BA9"/>
    <w:rsid w:val="00131BF5"/>
    <w:rsid w:val="0013445B"/>
    <w:rsid w:val="001348E4"/>
    <w:rsid w:val="001365B0"/>
    <w:rsid w:val="001368BC"/>
    <w:rsid w:val="00136D95"/>
    <w:rsid w:val="001378F6"/>
    <w:rsid w:val="00142F1B"/>
    <w:rsid w:val="00142F1D"/>
    <w:rsid w:val="00143976"/>
    <w:rsid w:val="00144045"/>
    <w:rsid w:val="00144BAF"/>
    <w:rsid w:val="00146312"/>
    <w:rsid w:val="00150019"/>
    <w:rsid w:val="001515DC"/>
    <w:rsid w:val="00152206"/>
    <w:rsid w:val="001522D0"/>
    <w:rsid w:val="00152E00"/>
    <w:rsid w:val="001537B6"/>
    <w:rsid w:val="00154F79"/>
    <w:rsid w:val="00155DFE"/>
    <w:rsid w:val="00156345"/>
    <w:rsid w:val="00156AA8"/>
    <w:rsid w:val="001610D9"/>
    <w:rsid w:val="00161572"/>
    <w:rsid w:val="00162A58"/>
    <w:rsid w:val="00162F9A"/>
    <w:rsid w:val="00163ADC"/>
    <w:rsid w:val="00170EDB"/>
    <w:rsid w:val="001719A9"/>
    <w:rsid w:val="00172437"/>
    <w:rsid w:val="001730C1"/>
    <w:rsid w:val="00175C22"/>
    <w:rsid w:val="0017662E"/>
    <w:rsid w:val="00176CD3"/>
    <w:rsid w:val="00176EC4"/>
    <w:rsid w:val="00180180"/>
    <w:rsid w:val="00181C1B"/>
    <w:rsid w:val="001824AD"/>
    <w:rsid w:val="00182D85"/>
    <w:rsid w:val="001830A3"/>
    <w:rsid w:val="001839AC"/>
    <w:rsid w:val="00183E53"/>
    <w:rsid w:val="0018483B"/>
    <w:rsid w:val="001875FA"/>
    <w:rsid w:val="00187666"/>
    <w:rsid w:val="00187852"/>
    <w:rsid w:val="0018795E"/>
    <w:rsid w:val="00192B2B"/>
    <w:rsid w:val="001940C2"/>
    <w:rsid w:val="00194890"/>
    <w:rsid w:val="001A1353"/>
    <w:rsid w:val="001A1FAF"/>
    <w:rsid w:val="001A20EE"/>
    <w:rsid w:val="001A33F9"/>
    <w:rsid w:val="001A4688"/>
    <w:rsid w:val="001A51DA"/>
    <w:rsid w:val="001A5661"/>
    <w:rsid w:val="001A5FEE"/>
    <w:rsid w:val="001A605A"/>
    <w:rsid w:val="001A7012"/>
    <w:rsid w:val="001A7663"/>
    <w:rsid w:val="001B3AA2"/>
    <w:rsid w:val="001B456A"/>
    <w:rsid w:val="001B5068"/>
    <w:rsid w:val="001B68F4"/>
    <w:rsid w:val="001B6B43"/>
    <w:rsid w:val="001B6D24"/>
    <w:rsid w:val="001B76E4"/>
    <w:rsid w:val="001B7C0F"/>
    <w:rsid w:val="001C1129"/>
    <w:rsid w:val="001C15B5"/>
    <w:rsid w:val="001C23D2"/>
    <w:rsid w:val="001C27C7"/>
    <w:rsid w:val="001C3B45"/>
    <w:rsid w:val="001C4C2F"/>
    <w:rsid w:val="001C4FA2"/>
    <w:rsid w:val="001C4FD4"/>
    <w:rsid w:val="001C598A"/>
    <w:rsid w:val="001C5A9C"/>
    <w:rsid w:val="001C6A13"/>
    <w:rsid w:val="001C7A47"/>
    <w:rsid w:val="001D2100"/>
    <w:rsid w:val="001D24DE"/>
    <w:rsid w:val="001D2EC4"/>
    <w:rsid w:val="001D45A1"/>
    <w:rsid w:val="001D5043"/>
    <w:rsid w:val="001D5C9E"/>
    <w:rsid w:val="001D6CCB"/>
    <w:rsid w:val="001D6DBE"/>
    <w:rsid w:val="001D7F32"/>
    <w:rsid w:val="001E1738"/>
    <w:rsid w:val="001E19F2"/>
    <w:rsid w:val="001E1ACF"/>
    <w:rsid w:val="001E2544"/>
    <w:rsid w:val="001E32B2"/>
    <w:rsid w:val="001E3ACA"/>
    <w:rsid w:val="001E3CA5"/>
    <w:rsid w:val="001E470D"/>
    <w:rsid w:val="001E6B06"/>
    <w:rsid w:val="001E7D67"/>
    <w:rsid w:val="001F09D7"/>
    <w:rsid w:val="001F0FE3"/>
    <w:rsid w:val="001F1992"/>
    <w:rsid w:val="001F2212"/>
    <w:rsid w:val="001F32DA"/>
    <w:rsid w:val="001F38C6"/>
    <w:rsid w:val="001F3F39"/>
    <w:rsid w:val="001F5914"/>
    <w:rsid w:val="001F6822"/>
    <w:rsid w:val="001F73B8"/>
    <w:rsid w:val="00201766"/>
    <w:rsid w:val="00201E94"/>
    <w:rsid w:val="00203A7D"/>
    <w:rsid w:val="00206191"/>
    <w:rsid w:val="002067B0"/>
    <w:rsid w:val="002072C0"/>
    <w:rsid w:val="002113A5"/>
    <w:rsid w:val="002118EC"/>
    <w:rsid w:val="00215A5A"/>
    <w:rsid w:val="002169CB"/>
    <w:rsid w:val="00221885"/>
    <w:rsid w:val="00221B6A"/>
    <w:rsid w:val="00221D72"/>
    <w:rsid w:val="0022424A"/>
    <w:rsid w:val="00224EE0"/>
    <w:rsid w:val="0022587D"/>
    <w:rsid w:val="00225996"/>
    <w:rsid w:val="002312F3"/>
    <w:rsid w:val="00232BD8"/>
    <w:rsid w:val="00233591"/>
    <w:rsid w:val="002347AB"/>
    <w:rsid w:val="00236370"/>
    <w:rsid w:val="002364C4"/>
    <w:rsid w:val="00236BD6"/>
    <w:rsid w:val="00236D00"/>
    <w:rsid w:val="0023706E"/>
    <w:rsid w:val="00237484"/>
    <w:rsid w:val="00237FC4"/>
    <w:rsid w:val="00240060"/>
    <w:rsid w:val="00241140"/>
    <w:rsid w:val="00241902"/>
    <w:rsid w:val="00242DE2"/>
    <w:rsid w:val="0024549D"/>
    <w:rsid w:val="00245CB3"/>
    <w:rsid w:val="002469FB"/>
    <w:rsid w:val="00250C6C"/>
    <w:rsid w:val="002538FF"/>
    <w:rsid w:val="00253BC5"/>
    <w:rsid w:val="002540E8"/>
    <w:rsid w:val="0025414E"/>
    <w:rsid w:val="0025439F"/>
    <w:rsid w:val="002545B8"/>
    <w:rsid w:val="00254A6E"/>
    <w:rsid w:val="00255F5B"/>
    <w:rsid w:val="00256142"/>
    <w:rsid w:val="002577D4"/>
    <w:rsid w:val="00260236"/>
    <w:rsid w:val="002631E2"/>
    <w:rsid w:val="00264463"/>
    <w:rsid w:val="00267657"/>
    <w:rsid w:val="00267A6D"/>
    <w:rsid w:val="00270205"/>
    <w:rsid w:val="00270BA0"/>
    <w:rsid w:val="00270FCA"/>
    <w:rsid w:val="00271195"/>
    <w:rsid w:val="002711FC"/>
    <w:rsid w:val="00272F88"/>
    <w:rsid w:val="002739EC"/>
    <w:rsid w:val="002742AC"/>
    <w:rsid w:val="002756BF"/>
    <w:rsid w:val="00277526"/>
    <w:rsid w:val="00277AE9"/>
    <w:rsid w:val="00277CBB"/>
    <w:rsid w:val="00280367"/>
    <w:rsid w:val="00280DA0"/>
    <w:rsid w:val="0028210A"/>
    <w:rsid w:val="002825E7"/>
    <w:rsid w:val="00283AFD"/>
    <w:rsid w:val="00285CF4"/>
    <w:rsid w:val="00287A82"/>
    <w:rsid w:val="002909D1"/>
    <w:rsid w:val="00290A8D"/>
    <w:rsid w:val="0029342C"/>
    <w:rsid w:val="0029398C"/>
    <w:rsid w:val="00293AAC"/>
    <w:rsid w:val="002940F6"/>
    <w:rsid w:val="00294784"/>
    <w:rsid w:val="00296CEC"/>
    <w:rsid w:val="00297DB7"/>
    <w:rsid w:val="002A0B01"/>
    <w:rsid w:val="002A1428"/>
    <w:rsid w:val="002A201B"/>
    <w:rsid w:val="002A27ED"/>
    <w:rsid w:val="002A30B2"/>
    <w:rsid w:val="002A4B72"/>
    <w:rsid w:val="002A4D90"/>
    <w:rsid w:val="002A563B"/>
    <w:rsid w:val="002B007A"/>
    <w:rsid w:val="002B0C76"/>
    <w:rsid w:val="002B4773"/>
    <w:rsid w:val="002B6288"/>
    <w:rsid w:val="002B74EF"/>
    <w:rsid w:val="002B7543"/>
    <w:rsid w:val="002B77F0"/>
    <w:rsid w:val="002C09BC"/>
    <w:rsid w:val="002C0BF6"/>
    <w:rsid w:val="002C0C66"/>
    <w:rsid w:val="002C0D1B"/>
    <w:rsid w:val="002C0EBD"/>
    <w:rsid w:val="002C1164"/>
    <w:rsid w:val="002C17A6"/>
    <w:rsid w:val="002C1D58"/>
    <w:rsid w:val="002C22D6"/>
    <w:rsid w:val="002C244B"/>
    <w:rsid w:val="002C2EED"/>
    <w:rsid w:val="002C3225"/>
    <w:rsid w:val="002C456A"/>
    <w:rsid w:val="002C7E4F"/>
    <w:rsid w:val="002D0B9C"/>
    <w:rsid w:val="002D0D9C"/>
    <w:rsid w:val="002D37BE"/>
    <w:rsid w:val="002D3B48"/>
    <w:rsid w:val="002D43AD"/>
    <w:rsid w:val="002D5719"/>
    <w:rsid w:val="002D5B38"/>
    <w:rsid w:val="002D6F5D"/>
    <w:rsid w:val="002D753E"/>
    <w:rsid w:val="002D789E"/>
    <w:rsid w:val="002D7962"/>
    <w:rsid w:val="002E0035"/>
    <w:rsid w:val="002E10E7"/>
    <w:rsid w:val="002E1805"/>
    <w:rsid w:val="002E1D33"/>
    <w:rsid w:val="002E26EC"/>
    <w:rsid w:val="002E4147"/>
    <w:rsid w:val="002E5A3D"/>
    <w:rsid w:val="002E655A"/>
    <w:rsid w:val="002E79ED"/>
    <w:rsid w:val="002F045C"/>
    <w:rsid w:val="002F244E"/>
    <w:rsid w:val="002F2B7C"/>
    <w:rsid w:val="002F2DBD"/>
    <w:rsid w:val="002F4122"/>
    <w:rsid w:val="002F5229"/>
    <w:rsid w:val="002F730B"/>
    <w:rsid w:val="002F7A8F"/>
    <w:rsid w:val="00302B02"/>
    <w:rsid w:val="00303CF5"/>
    <w:rsid w:val="00303FE4"/>
    <w:rsid w:val="00304763"/>
    <w:rsid w:val="00304843"/>
    <w:rsid w:val="00307D65"/>
    <w:rsid w:val="003109E5"/>
    <w:rsid w:val="00310E35"/>
    <w:rsid w:val="00311116"/>
    <w:rsid w:val="003116E3"/>
    <w:rsid w:val="003117CE"/>
    <w:rsid w:val="00313062"/>
    <w:rsid w:val="003135FA"/>
    <w:rsid w:val="00313B21"/>
    <w:rsid w:val="00313DEF"/>
    <w:rsid w:val="003141F2"/>
    <w:rsid w:val="003164E8"/>
    <w:rsid w:val="0031783E"/>
    <w:rsid w:val="00317CED"/>
    <w:rsid w:val="00320224"/>
    <w:rsid w:val="00321C7F"/>
    <w:rsid w:val="00321F06"/>
    <w:rsid w:val="00323242"/>
    <w:rsid w:val="0032361E"/>
    <w:rsid w:val="003247D5"/>
    <w:rsid w:val="00324CDB"/>
    <w:rsid w:val="003252E4"/>
    <w:rsid w:val="00325717"/>
    <w:rsid w:val="003258E6"/>
    <w:rsid w:val="003259BC"/>
    <w:rsid w:val="003268FB"/>
    <w:rsid w:val="00327402"/>
    <w:rsid w:val="00330413"/>
    <w:rsid w:val="0033205B"/>
    <w:rsid w:val="003332A7"/>
    <w:rsid w:val="003335EB"/>
    <w:rsid w:val="003335ED"/>
    <w:rsid w:val="00333D81"/>
    <w:rsid w:val="00334A0C"/>
    <w:rsid w:val="00334CFD"/>
    <w:rsid w:val="00334DFB"/>
    <w:rsid w:val="00335003"/>
    <w:rsid w:val="00335E3E"/>
    <w:rsid w:val="003361EC"/>
    <w:rsid w:val="00336321"/>
    <w:rsid w:val="00337A55"/>
    <w:rsid w:val="00337E9B"/>
    <w:rsid w:val="00340468"/>
    <w:rsid w:val="00341392"/>
    <w:rsid w:val="00342056"/>
    <w:rsid w:val="003431B3"/>
    <w:rsid w:val="00343FD0"/>
    <w:rsid w:val="003449CA"/>
    <w:rsid w:val="003464C5"/>
    <w:rsid w:val="00346F6F"/>
    <w:rsid w:val="003473B1"/>
    <w:rsid w:val="003479B2"/>
    <w:rsid w:val="0035174D"/>
    <w:rsid w:val="00351F2E"/>
    <w:rsid w:val="00352228"/>
    <w:rsid w:val="00352FB4"/>
    <w:rsid w:val="00353032"/>
    <w:rsid w:val="00353925"/>
    <w:rsid w:val="00354679"/>
    <w:rsid w:val="00354CB1"/>
    <w:rsid w:val="00356A3F"/>
    <w:rsid w:val="00356B43"/>
    <w:rsid w:val="00360344"/>
    <w:rsid w:val="0036271B"/>
    <w:rsid w:val="00362EAF"/>
    <w:rsid w:val="003633B4"/>
    <w:rsid w:val="00364234"/>
    <w:rsid w:val="003649E3"/>
    <w:rsid w:val="003659CC"/>
    <w:rsid w:val="00365FFD"/>
    <w:rsid w:val="00366F77"/>
    <w:rsid w:val="00367705"/>
    <w:rsid w:val="00370380"/>
    <w:rsid w:val="00370EBD"/>
    <w:rsid w:val="003717DC"/>
    <w:rsid w:val="00371DC3"/>
    <w:rsid w:val="00372293"/>
    <w:rsid w:val="0037298D"/>
    <w:rsid w:val="003732FD"/>
    <w:rsid w:val="00373D66"/>
    <w:rsid w:val="00374542"/>
    <w:rsid w:val="00374936"/>
    <w:rsid w:val="0037542B"/>
    <w:rsid w:val="00375897"/>
    <w:rsid w:val="00375AD0"/>
    <w:rsid w:val="00375D1A"/>
    <w:rsid w:val="00376271"/>
    <w:rsid w:val="003767F1"/>
    <w:rsid w:val="0037750C"/>
    <w:rsid w:val="003776B7"/>
    <w:rsid w:val="00380533"/>
    <w:rsid w:val="00381367"/>
    <w:rsid w:val="003818ED"/>
    <w:rsid w:val="003821E8"/>
    <w:rsid w:val="003825CC"/>
    <w:rsid w:val="00384E70"/>
    <w:rsid w:val="003855D1"/>
    <w:rsid w:val="0038663D"/>
    <w:rsid w:val="00386919"/>
    <w:rsid w:val="003872EE"/>
    <w:rsid w:val="00387701"/>
    <w:rsid w:val="003903E6"/>
    <w:rsid w:val="00390B2A"/>
    <w:rsid w:val="0039109E"/>
    <w:rsid w:val="0039161B"/>
    <w:rsid w:val="00391B73"/>
    <w:rsid w:val="0039241C"/>
    <w:rsid w:val="00392AD4"/>
    <w:rsid w:val="0039329F"/>
    <w:rsid w:val="00395539"/>
    <w:rsid w:val="00395B15"/>
    <w:rsid w:val="00396350"/>
    <w:rsid w:val="003A0589"/>
    <w:rsid w:val="003A0777"/>
    <w:rsid w:val="003A1246"/>
    <w:rsid w:val="003A177E"/>
    <w:rsid w:val="003A4221"/>
    <w:rsid w:val="003A428A"/>
    <w:rsid w:val="003A66C9"/>
    <w:rsid w:val="003A6D6B"/>
    <w:rsid w:val="003A73F5"/>
    <w:rsid w:val="003B092D"/>
    <w:rsid w:val="003B1187"/>
    <w:rsid w:val="003B13A9"/>
    <w:rsid w:val="003B1F29"/>
    <w:rsid w:val="003B22C0"/>
    <w:rsid w:val="003B24F4"/>
    <w:rsid w:val="003B3031"/>
    <w:rsid w:val="003B3EC7"/>
    <w:rsid w:val="003B5F87"/>
    <w:rsid w:val="003B7295"/>
    <w:rsid w:val="003B780A"/>
    <w:rsid w:val="003C1091"/>
    <w:rsid w:val="003C137F"/>
    <w:rsid w:val="003C1F78"/>
    <w:rsid w:val="003C25B6"/>
    <w:rsid w:val="003C369D"/>
    <w:rsid w:val="003C455A"/>
    <w:rsid w:val="003C460E"/>
    <w:rsid w:val="003C780E"/>
    <w:rsid w:val="003C7E54"/>
    <w:rsid w:val="003D0879"/>
    <w:rsid w:val="003D1BAC"/>
    <w:rsid w:val="003D2199"/>
    <w:rsid w:val="003D300F"/>
    <w:rsid w:val="003D334F"/>
    <w:rsid w:val="003D3791"/>
    <w:rsid w:val="003D4B1D"/>
    <w:rsid w:val="003D5EC9"/>
    <w:rsid w:val="003D6ECB"/>
    <w:rsid w:val="003E0060"/>
    <w:rsid w:val="003E0DBD"/>
    <w:rsid w:val="003E14C4"/>
    <w:rsid w:val="003E2118"/>
    <w:rsid w:val="003E229E"/>
    <w:rsid w:val="003E264B"/>
    <w:rsid w:val="003E2F28"/>
    <w:rsid w:val="003E3963"/>
    <w:rsid w:val="003E3DDB"/>
    <w:rsid w:val="003E4A33"/>
    <w:rsid w:val="003E5430"/>
    <w:rsid w:val="003E565B"/>
    <w:rsid w:val="003E659F"/>
    <w:rsid w:val="003E7E44"/>
    <w:rsid w:val="003F0E88"/>
    <w:rsid w:val="003F2676"/>
    <w:rsid w:val="003F4507"/>
    <w:rsid w:val="003F4689"/>
    <w:rsid w:val="003F501E"/>
    <w:rsid w:val="003F63F4"/>
    <w:rsid w:val="003F65D0"/>
    <w:rsid w:val="003F6C65"/>
    <w:rsid w:val="003F6D5F"/>
    <w:rsid w:val="003F6E41"/>
    <w:rsid w:val="003F708A"/>
    <w:rsid w:val="003F7AC0"/>
    <w:rsid w:val="003F7F73"/>
    <w:rsid w:val="00400454"/>
    <w:rsid w:val="00400D75"/>
    <w:rsid w:val="0040129D"/>
    <w:rsid w:val="004024C0"/>
    <w:rsid w:val="00403236"/>
    <w:rsid w:val="004033A5"/>
    <w:rsid w:val="00405A59"/>
    <w:rsid w:val="004079E6"/>
    <w:rsid w:val="00407A85"/>
    <w:rsid w:val="00407D6E"/>
    <w:rsid w:val="00407F16"/>
    <w:rsid w:val="00407F92"/>
    <w:rsid w:val="00410336"/>
    <w:rsid w:val="004105D1"/>
    <w:rsid w:val="004106BF"/>
    <w:rsid w:val="00410A38"/>
    <w:rsid w:val="00410BFF"/>
    <w:rsid w:val="00412771"/>
    <w:rsid w:val="00412D1C"/>
    <w:rsid w:val="00412D54"/>
    <w:rsid w:val="004154CC"/>
    <w:rsid w:val="004171F8"/>
    <w:rsid w:val="0042137B"/>
    <w:rsid w:val="00421BED"/>
    <w:rsid w:val="00422843"/>
    <w:rsid w:val="00423BB9"/>
    <w:rsid w:val="00423F21"/>
    <w:rsid w:val="00425526"/>
    <w:rsid w:val="00425D5B"/>
    <w:rsid w:val="0042644D"/>
    <w:rsid w:val="00426647"/>
    <w:rsid w:val="00426998"/>
    <w:rsid w:val="00431776"/>
    <w:rsid w:val="00431D89"/>
    <w:rsid w:val="00433C49"/>
    <w:rsid w:val="00433D2E"/>
    <w:rsid w:val="00434008"/>
    <w:rsid w:val="00434DDD"/>
    <w:rsid w:val="00436662"/>
    <w:rsid w:val="004367D0"/>
    <w:rsid w:val="004370FD"/>
    <w:rsid w:val="00440034"/>
    <w:rsid w:val="0044121E"/>
    <w:rsid w:val="00441E39"/>
    <w:rsid w:val="0044233D"/>
    <w:rsid w:val="00442FE2"/>
    <w:rsid w:val="004455F8"/>
    <w:rsid w:val="00445E04"/>
    <w:rsid w:val="00446203"/>
    <w:rsid w:val="004463AF"/>
    <w:rsid w:val="00446716"/>
    <w:rsid w:val="004504DC"/>
    <w:rsid w:val="004509F3"/>
    <w:rsid w:val="004510CB"/>
    <w:rsid w:val="00452FFD"/>
    <w:rsid w:val="00454709"/>
    <w:rsid w:val="00455EBB"/>
    <w:rsid w:val="00456D3D"/>
    <w:rsid w:val="00460142"/>
    <w:rsid w:val="004602C7"/>
    <w:rsid w:val="00461872"/>
    <w:rsid w:val="00462F42"/>
    <w:rsid w:val="00463C11"/>
    <w:rsid w:val="00465355"/>
    <w:rsid w:val="00466128"/>
    <w:rsid w:val="004668E6"/>
    <w:rsid w:val="00466903"/>
    <w:rsid w:val="00467BBB"/>
    <w:rsid w:val="00471C88"/>
    <w:rsid w:val="004736E8"/>
    <w:rsid w:val="00473ADA"/>
    <w:rsid w:val="0047489D"/>
    <w:rsid w:val="00474C4E"/>
    <w:rsid w:val="004776F9"/>
    <w:rsid w:val="00482785"/>
    <w:rsid w:val="00483101"/>
    <w:rsid w:val="00483E37"/>
    <w:rsid w:val="0048485D"/>
    <w:rsid w:val="00484B3C"/>
    <w:rsid w:val="00484FD1"/>
    <w:rsid w:val="0048505A"/>
    <w:rsid w:val="00485090"/>
    <w:rsid w:val="00485C25"/>
    <w:rsid w:val="004861E2"/>
    <w:rsid w:val="004867B9"/>
    <w:rsid w:val="00486F52"/>
    <w:rsid w:val="00490109"/>
    <w:rsid w:val="004926A0"/>
    <w:rsid w:val="00495180"/>
    <w:rsid w:val="00495D9B"/>
    <w:rsid w:val="004961FA"/>
    <w:rsid w:val="00496777"/>
    <w:rsid w:val="0049767C"/>
    <w:rsid w:val="00497A96"/>
    <w:rsid w:val="004A076B"/>
    <w:rsid w:val="004A0952"/>
    <w:rsid w:val="004A108E"/>
    <w:rsid w:val="004A183C"/>
    <w:rsid w:val="004A23B5"/>
    <w:rsid w:val="004A2B72"/>
    <w:rsid w:val="004A65A6"/>
    <w:rsid w:val="004A6CD9"/>
    <w:rsid w:val="004A7323"/>
    <w:rsid w:val="004B1BBC"/>
    <w:rsid w:val="004B2938"/>
    <w:rsid w:val="004B3B02"/>
    <w:rsid w:val="004B4145"/>
    <w:rsid w:val="004B55AC"/>
    <w:rsid w:val="004B6E8C"/>
    <w:rsid w:val="004B701E"/>
    <w:rsid w:val="004B749C"/>
    <w:rsid w:val="004C0213"/>
    <w:rsid w:val="004C14DD"/>
    <w:rsid w:val="004C46FE"/>
    <w:rsid w:val="004C5EB2"/>
    <w:rsid w:val="004C6B4A"/>
    <w:rsid w:val="004D0439"/>
    <w:rsid w:val="004D09DC"/>
    <w:rsid w:val="004D151F"/>
    <w:rsid w:val="004D173F"/>
    <w:rsid w:val="004D1DF3"/>
    <w:rsid w:val="004D2136"/>
    <w:rsid w:val="004D247F"/>
    <w:rsid w:val="004D294E"/>
    <w:rsid w:val="004D338D"/>
    <w:rsid w:val="004D4045"/>
    <w:rsid w:val="004D415A"/>
    <w:rsid w:val="004D5EEC"/>
    <w:rsid w:val="004D6833"/>
    <w:rsid w:val="004E1C94"/>
    <w:rsid w:val="004E1E1E"/>
    <w:rsid w:val="004E2024"/>
    <w:rsid w:val="004E27E0"/>
    <w:rsid w:val="004E3F8C"/>
    <w:rsid w:val="004E4CE3"/>
    <w:rsid w:val="004E6C62"/>
    <w:rsid w:val="004E7358"/>
    <w:rsid w:val="004F1CBF"/>
    <w:rsid w:val="004F3A16"/>
    <w:rsid w:val="004F3C41"/>
    <w:rsid w:val="004F3E17"/>
    <w:rsid w:val="004F4067"/>
    <w:rsid w:val="004F541C"/>
    <w:rsid w:val="004F6284"/>
    <w:rsid w:val="004F6AD2"/>
    <w:rsid w:val="00501A19"/>
    <w:rsid w:val="00501EF7"/>
    <w:rsid w:val="00502740"/>
    <w:rsid w:val="0050367C"/>
    <w:rsid w:val="005042FD"/>
    <w:rsid w:val="00505572"/>
    <w:rsid w:val="00505FA0"/>
    <w:rsid w:val="00506012"/>
    <w:rsid w:val="0050619E"/>
    <w:rsid w:val="005068AA"/>
    <w:rsid w:val="005073D7"/>
    <w:rsid w:val="005076A7"/>
    <w:rsid w:val="00507855"/>
    <w:rsid w:val="005079A2"/>
    <w:rsid w:val="0051106E"/>
    <w:rsid w:val="00511976"/>
    <w:rsid w:val="00511F06"/>
    <w:rsid w:val="00512AA7"/>
    <w:rsid w:val="0051568D"/>
    <w:rsid w:val="00516475"/>
    <w:rsid w:val="00516D3A"/>
    <w:rsid w:val="00521FCF"/>
    <w:rsid w:val="00522B3A"/>
    <w:rsid w:val="005246CF"/>
    <w:rsid w:val="00525FEE"/>
    <w:rsid w:val="00526A80"/>
    <w:rsid w:val="00526BF5"/>
    <w:rsid w:val="00526CB3"/>
    <w:rsid w:val="00527AF7"/>
    <w:rsid w:val="00531848"/>
    <w:rsid w:val="005323FE"/>
    <w:rsid w:val="00534464"/>
    <w:rsid w:val="00534948"/>
    <w:rsid w:val="005359A6"/>
    <w:rsid w:val="00535B83"/>
    <w:rsid w:val="00536080"/>
    <w:rsid w:val="00536457"/>
    <w:rsid w:val="005373BC"/>
    <w:rsid w:val="0053755A"/>
    <w:rsid w:val="00537C23"/>
    <w:rsid w:val="00537D18"/>
    <w:rsid w:val="00540175"/>
    <w:rsid w:val="005411E5"/>
    <w:rsid w:val="0054123F"/>
    <w:rsid w:val="00542832"/>
    <w:rsid w:val="00543A3B"/>
    <w:rsid w:val="005447C8"/>
    <w:rsid w:val="005448BD"/>
    <w:rsid w:val="00544E2F"/>
    <w:rsid w:val="00546CC3"/>
    <w:rsid w:val="0054742E"/>
    <w:rsid w:val="005477DC"/>
    <w:rsid w:val="00547FCD"/>
    <w:rsid w:val="005502F5"/>
    <w:rsid w:val="00550F21"/>
    <w:rsid w:val="00551114"/>
    <w:rsid w:val="005516FB"/>
    <w:rsid w:val="005517CA"/>
    <w:rsid w:val="00551815"/>
    <w:rsid w:val="00551D75"/>
    <w:rsid w:val="00552749"/>
    <w:rsid w:val="005530B1"/>
    <w:rsid w:val="00553302"/>
    <w:rsid w:val="00554453"/>
    <w:rsid w:val="00557427"/>
    <w:rsid w:val="0055748C"/>
    <w:rsid w:val="00561273"/>
    <w:rsid w:val="0056199D"/>
    <w:rsid w:val="00561EFA"/>
    <w:rsid w:val="005628D8"/>
    <w:rsid w:val="00563317"/>
    <w:rsid w:val="00563EEC"/>
    <w:rsid w:val="005659BC"/>
    <w:rsid w:val="00565AC8"/>
    <w:rsid w:val="00566C33"/>
    <w:rsid w:val="005674B0"/>
    <w:rsid w:val="00570205"/>
    <w:rsid w:val="00570984"/>
    <w:rsid w:val="0057161A"/>
    <w:rsid w:val="00571693"/>
    <w:rsid w:val="00571BBD"/>
    <w:rsid w:val="0057293D"/>
    <w:rsid w:val="00572974"/>
    <w:rsid w:val="00573365"/>
    <w:rsid w:val="005738E0"/>
    <w:rsid w:val="00574B87"/>
    <w:rsid w:val="00575048"/>
    <w:rsid w:val="00576310"/>
    <w:rsid w:val="00576631"/>
    <w:rsid w:val="0057787D"/>
    <w:rsid w:val="00581077"/>
    <w:rsid w:val="0058134D"/>
    <w:rsid w:val="00581F2A"/>
    <w:rsid w:val="00582146"/>
    <w:rsid w:val="00582914"/>
    <w:rsid w:val="00582937"/>
    <w:rsid w:val="00582AD4"/>
    <w:rsid w:val="00582B1A"/>
    <w:rsid w:val="005833A0"/>
    <w:rsid w:val="005835D0"/>
    <w:rsid w:val="0058450A"/>
    <w:rsid w:val="0058686C"/>
    <w:rsid w:val="00587874"/>
    <w:rsid w:val="00587C17"/>
    <w:rsid w:val="00587D8C"/>
    <w:rsid w:val="00590B6C"/>
    <w:rsid w:val="00591029"/>
    <w:rsid w:val="0059292F"/>
    <w:rsid w:val="0059343C"/>
    <w:rsid w:val="005935E4"/>
    <w:rsid w:val="00593F8C"/>
    <w:rsid w:val="005940C3"/>
    <w:rsid w:val="00594580"/>
    <w:rsid w:val="005951AE"/>
    <w:rsid w:val="00595D4C"/>
    <w:rsid w:val="005A0545"/>
    <w:rsid w:val="005A0BB6"/>
    <w:rsid w:val="005A198E"/>
    <w:rsid w:val="005A2118"/>
    <w:rsid w:val="005A24FE"/>
    <w:rsid w:val="005A260A"/>
    <w:rsid w:val="005A275B"/>
    <w:rsid w:val="005A5B34"/>
    <w:rsid w:val="005A5C80"/>
    <w:rsid w:val="005A60FE"/>
    <w:rsid w:val="005A63C4"/>
    <w:rsid w:val="005A6725"/>
    <w:rsid w:val="005A7093"/>
    <w:rsid w:val="005A77E7"/>
    <w:rsid w:val="005B0187"/>
    <w:rsid w:val="005B03CF"/>
    <w:rsid w:val="005B0676"/>
    <w:rsid w:val="005B0B95"/>
    <w:rsid w:val="005B0D12"/>
    <w:rsid w:val="005B16CA"/>
    <w:rsid w:val="005B3E56"/>
    <w:rsid w:val="005B6695"/>
    <w:rsid w:val="005B6DF5"/>
    <w:rsid w:val="005B7F14"/>
    <w:rsid w:val="005C1817"/>
    <w:rsid w:val="005C1D89"/>
    <w:rsid w:val="005C2097"/>
    <w:rsid w:val="005C25E9"/>
    <w:rsid w:val="005C2F89"/>
    <w:rsid w:val="005C3E24"/>
    <w:rsid w:val="005C47E1"/>
    <w:rsid w:val="005C4D6A"/>
    <w:rsid w:val="005C6660"/>
    <w:rsid w:val="005C69C4"/>
    <w:rsid w:val="005C7687"/>
    <w:rsid w:val="005C7C69"/>
    <w:rsid w:val="005D082A"/>
    <w:rsid w:val="005D0B22"/>
    <w:rsid w:val="005D122F"/>
    <w:rsid w:val="005D1486"/>
    <w:rsid w:val="005D41D4"/>
    <w:rsid w:val="005D469A"/>
    <w:rsid w:val="005D4B54"/>
    <w:rsid w:val="005D7C8E"/>
    <w:rsid w:val="005E1545"/>
    <w:rsid w:val="005E276B"/>
    <w:rsid w:val="005E2B34"/>
    <w:rsid w:val="005E2C9C"/>
    <w:rsid w:val="005E3414"/>
    <w:rsid w:val="005E3F84"/>
    <w:rsid w:val="005E40B2"/>
    <w:rsid w:val="005E4687"/>
    <w:rsid w:val="005E4C79"/>
    <w:rsid w:val="005F3ADC"/>
    <w:rsid w:val="005F47F2"/>
    <w:rsid w:val="005F4CF0"/>
    <w:rsid w:val="005F59FF"/>
    <w:rsid w:val="005F6EBA"/>
    <w:rsid w:val="005F7FC7"/>
    <w:rsid w:val="0060090E"/>
    <w:rsid w:val="00601469"/>
    <w:rsid w:val="006015BB"/>
    <w:rsid w:val="00601676"/>
    <w:rsid w:val="00601BF5"/>
    <w:rsid w:val="00602AC3"/>
    <w:rsid w:val="006031AD"/>
    <w:rsid w:val="00603721"/>
    <w:rsid w:val="006038D6"/>
    <w:rsid w:val="006044F8"/>
    <w:rsid w:val="00604508"/>
    <w:rsid w:val="00605B93"/>
    <w:rsid w:val="006063A9"/>
    <w:rsid w:val="00606925"/>
    <w:rsid w:val="00607070"/>
    <w:rsid w:val="00607381"/>
    <w:rsid w:val="006076CA"/>
    <w:rsid w:val="00610885"/>
    <w:rsid w:val="00610AA1"/>
    <w:rsid w:val="00611251"/>
    <w:rsid w:val="0061313E"/>
    <w:rsid w:val="00613219"/>
    <w:rsid w:val="00613C19"/>
    <w:rsid w:val="00615B5E"/>
    <w:rsid w:val="00615B8E"/>
    <w:rsid w:val="006162BA"/>
    <w:rsid w:val="00616B52"/>
    <w:rsid w:val="00617D00"/>
    <w:rsid w:val="006200BE"/>
    <w:rsid w:val="006207D2"/>
    <w:rsid w:val="00623749"/>
    <w:rsid w:val="00623F5D"/>
    <w:rsid w:val="00625D79"/>
    <w:rsid w:val="006309C4"/>
    <w:rsid w:val="00631A81"/>
    <w:rsid w:val="00632890"/>
    <w:rsid w:val="006336E8"/>
    <w:rsid w:val="00634AE4"/>
    <w:rsid w:val="0063601E"/>
    <w:rsid w:val="00637389"/>
    <w:rsid w:val="00640ACD"/>
    <w:rsid w:val="00640ECD"/>
    <w:rsid w:val="0064226F"/>
    <w:rsid w:val="00642429"/>
    <w:rsid w:val="0064313A"/>
    <w:rsid w:val="00643F96"/>
    <w:rsid w:val="006455A6"/>
    <w:rsid w:val="00645D28"/>
    <w:rsid w:val="00645D5E"/>
    <w:rsid w:val="00645FE8"/>
    <w:rsid w:val="00646561"/>
    <w:rsid w:val="006469C5"/>
    <w:rsid w:val="006470AB"/>
    <w:rsid w:val="006477CF"/>
    <w:rsid w:val="00647CD1"/>
    <w:rsid w:val="00650173"/>
    <w:rsid w:val="0065064A"/>
    <w:rsid w:val="00651355"/>
    <w:rsid w:val="0065142E"/>
    <w:rsid w:val="00652118"/>
    <w:rsid w:val="0065327A"/>
    <w:rsid w:val="00653485"/>
    <w:rsid w:val="006540B9"/>
    <w:rsid w:val="00654640"/>
    <w:rsid w:val="00654F37"/>
    <w:rsid w:val="00655724"/>
    <w:rsid w:val="006572AF"/>
    <w:rsid w:val="0065731D"/>
    <w:rsid w:val="00657A74"/>
    <w:rsid w:val="00661341"/>
    <w:rsid w:val="0066249D"/>
    <w:rsid w:val="00663132"/>
    <w:rsid w:val="00663DF6"/>
    <w:rsid w:val="006655BA"/>
    <w:rsid w:val="00666261"/>
    <w:rsid w:val="00666D0C"/>
    <w:rsid w:val="00667497"/>
    <w:rsid w:val="00670379"/>
    <w:rsid w:val="006716B0"/>
    <w:rsid w:val="00672AC7"/>
    <w:rsid w:val="00672BE0"/>
    <w:rsid w:val="00673A34"/>
    <w:rsid w:val="00673BD2"/>
    <w:rsid w:val="006740B0"/>
    <w:rsid w:val="00674122"/>
    <w:rsid w:val="00674466"/>
    <w:rsid w:val="00674BE5"/>
    <w:rsid w:val="00675723"/>
    <w:rsid w:val="006772A3"/>
    <w:rsid w:val="006805A0"/>
    <w:rsid w:val="00680627"/>
    <w:rsid w:val="0068188C"/>
    <w:rsid w:val="00682704"/>
    <w:rsid w:val="00682A7F"/>
    <w:rsid w:val="006838D5"/>
    <w:rsid w:val="006840BE"/>
    <w:rsid w:val="00684C7B"/>
    <w:rsid w:val="00687682"/>
    <w:rsid w:val="00687FC4"/>
    <w:rsid w:val="00690A8E"/>
    <w:rsid w:val="00690A9E"/>
    <w:rsid w:val="0069278F"/>
    <w:rsid w:val="006927F9"/>
    <w:rsid w:val="00692C2B"/>
    <w:rsid w:val="0069434C"/>
    <w:rsid w:val="006950C4"/>
    <w:rsid w:val="0069529C"/>
    <w:rsid w:val="0069569E"/>
    <w:rsid w:val="00696767"/>
    <w:rsid w:val="00697315"/>
    <w:rsid w:val="006A164F"/>
    <w:rsid w:val="006A240B"/>
    <w:rsid w:val="006A2BE0"/>
    <w:rsid w:val="006A32CB"/>
    <w:rsid w:val="006A335A"/>
    <w:rsid w:val="006A3580"/>
    <w:rsid w:val="006A629E"/>
    <w:rsid w:val="006A659B"/>
    <w:rsid w:val="006A6E37"/>
    <w:rsid w:val="006A7E34"/>
    <w:rsid w:val="006B04E2"/>
    <w:rsid w:val="006B0883"/>
    <w:rsid w:val="006B1011"/>
    <w:rsid w:val="006B14D0"/>
    <w:rsid w:val="006B1E4A"/>
    <w:rsid w:val="006B3013"/>
    <w:rsid w:val="006B5838"/>
    <w:rsid w:val="006B6BE6"/>
    <w:rsid w:val="006B6D65"/>
    <w:rsid w:val="006B7748"/>
    <w:rsid w:val="006B798F"/>
    <w:rsid w:val="006B7B64"/>
    <w:rsid w:val="006B7DD8"/>
    <w:rsid w:val="006C0669"/>
    <w:rsid w:val="006C0867"/>
    <w:rsid w:val="006C1279"/>
    <w:rsid w:val="006C1498"/>
    <w:rsid w:val="006C159C"/>
    <w:rsid w:val="006C2055"/>
    <w:rsid w:val="006C2577"/>
    <w:rsid w:val="006C283D"/>
    <w:rsid w:val="006C336D"/>
    <w:rsid w:val="006C3C08"/>
    <w:rsid w:val="006C40D0"/>
    <w:rsid w:val="006C528D"/>
    <w:rsid w:val="006C58FB"/>
    <w:rsid w:val="006D09D1"/>
    <w:rsid w:val="006D1B3E"/>
    <w:rsid w:val="006D2319"/>
    <w:rsid w:val="006D619E"/>
    <w:rsid w:val="006E05C1"/>
    <w:rsid w:val="006E07B7"/>
    <w:rsid w:val="006E2461"/>
    <w:rsid w:val="006E2A0A"/>
    <w:rsid w:val="006E2F57"/>
    <w:rsid w:val="006E3A89"/>
    <w:rsid w:val="006E58DB"/>
    <w:rsid w:val="006E7165"/>
    <w:rsid w:val="006E7564"/>
    <w:rsid w:val="006E7E1B"/>
    <w:rsid w:val="006F09C3"/>
    <w:rsid w:val="006F0B78"/>
    <w:rsid w:val="006F0E95"/>
    <w:rsid w:val="006F1D96"/>
    <w:rsid w:val="006F2AC4"/>
    <w:rsid w:val="006F2ED6"/>
    <w:rsid w:val="006F368E"/>
    <w:rsid w:val="006F3C78"/>
    <w:rsid w:val="006F55A5"/>
    <w:rsid w:val="006F5F8A"/>
    <w:rsid w:val="006F6781"/>
    <w:rsid w:val="006F67A2"/>
    <w:rsid w:val="006F7133"/>
    <w:rsid w:val="006F767D"/>
    <w:rsid w:val="006F79D4"/>
    <w:rsid w:val="0070104A"/>
    <w:rsid w:val="00701CBC"/>
    <w:rsid w:val="0070284D"/>
    <w:rsid w:val="007031CC"/>
    <w:rsid w:val="00704C48"/>
    <w:rsid w:val="0070549A"/>
    <w:rsid w:val="00705E66"/>
    <w:rsid w:val="00706106"/>
    <w:rsid w:val="00706A00"/>
    <w:rsid w:val="00706DAD"/>
    <w:rsid w:val="00707515"/>
    <w:rsid w:val="007079D7"/>
    <w:rsid w:val="00710B82"/>
    <w:rsid w:val="007122F3"/>
    <w:rsid w:val="00712334"/>
    <w:rsid w:val="00712405"/>
    <w:rsid w:val="00712633"/>
    <w:rsid w:val="00713416"/>
    <w:rsid w:val="0071349D"/>
    <w:rsid w:val="007141FC"/>
    <w:rsid w:val="007149F9"/>
    <w:rsid w:val="00714DE5"/>
    <w:rsid w:val="00714F25"/>
    <w:rsid w:val="007154FF"/>
    <w:rsid w:val="007159BA"/>
    <w:rsid w:val="0071660D"/>
    <w:rsid w:val="007167F3"/>
    <w:rsid w:val="0071699A"/>
    <w:rsid w:val="00716FFE"/>
    <w:rsid w:val="00717DD1"/>
    <w:rsid w:val="00720C10"/>
    <w:rsid w:val="007213F3"/>
    <w:rsid w:val="00721A63"/>
    <w:rsid w:val="00721B28"/>
    <w:rsid w:val="0072270E"/>
    <w:rsid w:val="00722A3C"/>
    <w:rsid w:val="00722B7A"/>
    <w:rsid w:val="0072313E"/>
    <w:rsid w:val="00723526"/>
    <w:rsid w:val="007248F0"/>
    <w:rsid w:val="00724912"/>
    <w:rsid w:val="00725D59"/>
    <w:rsid w:val="0072727D"/>
    <w:rsid w:val="0073017B"/>
    <w:rsid w:val="007314C1"/>
    <w:rsid w:val="00731BB3"/>
    <w:rsid w:val="00732292"/>
    <w:rsid w:val="007322DE"/>
    <w:rsid w:val="0073248A"/>
    <w:rsid w:val="00733B18"/>
    <w:rsid w:val="007342BD"/>
    <w:rsid w:val="00737461"/>
    <w:rsid w:val="0073746A"/>
    <w:rsid w:val="00737561"/>
    <w:rsid w:val="0074018A"/>
    <w:rsid w:val="00742E3B"/>
    <w:rsid w:val="00743BCF"/>
    <w:rsid w:val="00743C12"/>
    <w:rsid w:val="00744216"/>
    <w:rsid w:val="00745DB6"/>
    <w:rsid w:val="00746064"/>
    <w:rsid w:val="007464E5"/>
    <w:rsid w:val="00746BB1"/>
    <w:rsid w:val="00747044"/>
    <w:rsid w:val="00750347"/>
    <w:rsid w:val="00750EB1"/>
    <w:rsid w:val="007511E0"/>
    <w:rsid w:val="00751E21"/>
    <w:rsid w:val="00751E36"/>
    <w:rsid w:val="00752F0F"/>
    <w:rsid w:val="00754633"/>
    <w:rsid w:val="00756365"/>
    <w:rsid w:val="00756513"/>
    <w:rsid w:val="00756EBE"/>
    <w:rsid w:val="007618C2"/>
    <w:rsid w:val="007624FE"/>
    <w:rsid w:val="00762540"/>
    <w:rsid w:val="007626AB"/>
    <w:rsid w:val="007629A8"/>
    <w:rsid w:val="007637C9"/>
    <w:rsid w:val="00763920"/>
    <w:rsid w:val="00764E54"/>
    <w:rsid w:val="00766478"/>
    <w:rsid w:val="00767527"/>
    <w:rsid w:val="0077062C"/>
    <w:rsid w:val="0077140A"/>
    <w:rsid w:val="00771F39"/>
    <w:rsid w:val="0077259C"/>
    <w:rsid w:val="00773004"/>
    <w:rsid w:val="007739DE"/>
    <w:rsid w:val="00774A1E"/>
    <w:rsid w:val="00775FB2"/>
    <w:rsid w:val="007770F4"/>
    <w:rsid w:val="00777139"/>
    <w:rsid w:val="00777237"/>
    <w:rsid w:val="00777561"/>
    <w:rsid w:val="00780663"/>
    <w:rsid w:val="0078109E"/>
    <w:rsid w:val="00781D10"/>
    <w:rsid w:val="00781D5E"/>
    <w:rsid w:val="00781E79"/>
    <w:rsid w:val="00782E36"/>
    <w:rsid w:val="00783647"/>
    <w:rsid w:val="007841D6"/>
    <w:rsid w:val="00784470"/>
    <w:rsid w:val="007846F4"/>
    <w:rsid w:val="00784BD2"/>
    <w:rsid w:val="007863C6"/>
    <w:rsid w:val="00786B4B"/>
    <w:rsid w:val="00786D22"/>
    <w:rsid w:val="00786F3B"/>
    <w:rsid w:val="00787AEF"/>
    <w:rsid w:val="00790014"/>
    <w:rsid w:val="00792CDE"/>
    <w:rsid w:val="00793414"/>
    <w:rsid w:val="00793821"/>
    <w:rsid w:val="00793A39"/>
    <w:rsid w:val="00793FC6"/>
    <w:rsid w:val="0079402C"/>
    <w:rsid w:val="00797579"/>
    <w:rsid w:val="00797CC3"/>
    <w:rsid w:val="00797E6C"/>
    <w:rsid w:val="00797F83"/>
    <w:rsid w:val="007A0A3D"/>
    <w:rsid w:val="007A157E"/>
    <w:rsid w:val="007A208E"/>
    <w:rsid w:val="007A27A9"/>
    <w:rsid w:val="007A32E2"/>
    <w:rsid w:val="007A3D33"/>
    <w:rsid w:val="007A436A"/>
    <w:rsid w:val="007A4433"/>
    <w:rsid w:val="007A62A5"/>
    <w:rsid w:val="007A63A7"/>
    <w:rsid w:val="007B1363"/>
    <w:rsid w:val="007B159C"/>
    <w:rsid w:val="007B1E0C"/>
    <w:rsid w:val="007B280C"/>
    <w:rsid w:val="007B2A5A"/>
    <w:rsid w:val="007B7FF2"/>
    <w:rsid w:val="007C0999"/>
    <w:rsid w:val="007C1344"/>
    <w:rsid w:val="007C19B8"/>
    <w:rsid w:val="007C1D61"/>
    <w:rsid w:val="007C2DC8"/>
    <w:rsid w:val="007C3D10"/>
    <w:rsid w:val="007C3E57"/>
    <w:rsid w:val="007C4643"/>
    <w:rsid w:val="007C4799"/>
    <w:rsid w:val="007C4881"/>
    <w:rsid w:val="007C6700"/>
    <w:rsid w:val="007C6E8D"/>
    <w:rsid w:val="007D0D4F"/>
    <w:rsid w:val="007D221B"/>
    <w:rsid w:val="007D3028"/>
    <w:rsid w:val="007D4050"/>
    <w:rsid w:val="007D422A"/>
    <w:rsid w:val="007D4A08"/>
    <w:rsid w:val="007D4CB4"/>
    <w:rsid w:val="007D5B21"/>
    <w:rsid w:val="007D6CF4"/>
    <w:rsid w:val="007D6D41"/>
    <w:rsid w:val="007D73F3"/>
    <w:rsid w:val="007D7A83"/>
    <w:rsid w:val="007D7C18"/>
    <w:rsid w:val="007E05A4"/>
    <w:rsid w:val="007E076D"/>
    <w:rsid w:val="007E0A77"/>
    <w:rsid w:val="007E1A59"/>
    <w:rsid w:val="007E1E42"/>
    <w:rsid w:val="007E2898"/>
    <w:rsid w:val="007E2D36"/>
    <w:rsid w:val="007E54F0"/>
    <w:rsid w:val="007E5A03"/>
    <w:rsid w:val="007E6B6D"/>
    <w:rsid w:val="007E7083"/>
    <w:rsid w:val="007F20E5"/>
    <w:rsid w:val="007F21B5"/>
    <w:rsid w:val="007F2500"/>
    <w:rsid w:val="007F3428"/>
    <w:rsid w:val="007F37D3"/>
    <w:rsid w:val="007F734B"/>
    <w:rsid w:val="007F741D"/>
    <w:rsid w:val="007F76C6"/>
    <w:rsid w:val="0080027A"/>
    <w:rsid w:val="0080048F"/>
    <w:rsid w:val="008008C7"/>
    <w:rsid w:val="00800A34"/>
    <w:rsid w:val="00801AC5"/>
    <w:rsid w:val="0080295A"/>
    <w:rsid w:val="00803473"/>
    <w:rsid w:val="00803DD2"/>
    <w:rsid w:val="008056B6"/>
    <w:rsid w:val="008061F7"/>
    <w:rsid w:val="0080647F"/>
    <w:rsid w:val="008066CA"/>
    <w:rsid w:val="00807CA1"/>
    <w:rsid w:val="00810EA7"/>
    <w:rsid w:val="008114E4"/>
    <w:rsid w:val="00811584"/>
    <w:rsid w:val="0081236E"/>
    <w:rsid w:val="008123CE"/>
    <w:rsid w:val="00812789"/>
    <w:rsid w:val="00813B38"/>
    <w:rsid w:val="00813B3C"/>
    <w:rsid w:val="008171CE"/>
    <w:rsid w:val="0082008B"/>
    <w:rsid w:val="00821467"/>
    <w:rsid w:val="00822631"/>
    <w:rsid w:val="00822A6B"/>
    <w:rsid w:val="00822B0A"/>
    <w:rsid w:val="0082389E"/>
    <w:rsid w:val="008249A7"/>
    <w:rsid w:val="008249EF"/>
    <w:rsid w:val="008273F0"/>
    <w:rsid w:val="008274A3"/>
    <w:rsid w:val="0082779F"/>
    <w:rsid w:val="0083071C"/>
    <w:rsid w:val="008328CD"/>
    <w:rsid w:val="008334E2"/>
    <w:rsid w:val="008341A5"/>
    <w:rsid w:val="0083497A"/>
    <w:rsid w:val="00835C74"/>
    <w:rsid w:val="00835D73"/>
    <w:rsid w:val="00836A5F"/>
    <w:rsid w:val="008371EC"/>
    <w:rsid w:val="00840F40"/>
    <w:rsid w:val="0084280E"/>
    <w:rsid w:val="008429C5"/>
    <w:rsid w:val="00842FB0"/>
    <w:rsid w:val="00843F9C"/>
    <w:rsid w:val="00845883"/>
    <w:rsid w:val="008465FE"/>
    <w:rsid w:val="00846706"/>
    <w:rsid w:val="0084677B"/>
    <w:rsid w:val="00846C0B"/>
    <w:rsid w:val="008470B5"/>
    <w:rsid w:val="00851C84"/>
    <w:rsid w:val="00851FC5"/>
    <w:rsid w:val="008542DC"/>
    <w:rsid w:val="008543D1"/>
    <w:rsid w:val="00856617"/>
    <w:rsid w:val="0086025F"/>
    <w:rsid w:val="0086114B"/>
    <w:rsid w:val="008617CA"/>
    <w:rsid w:val="00861B73"/>
    <w:rsid w:val="008624B3"/>
    <w:rsid w:val="00862518"/>
    <w:rsid w:val="00862E07"/>
    <w:rsid w:val="0086578E"/>
    <w:rsid w:val="008658EA"/>
    <w:rsid w:val="008664F7"/>
    <w:rsid w:val="00867724"/>
    <w:rsid w:val="00867BF7"/>
    <w:rsid w:val="00867C85"/>
    <w:rsid w:val="0087130B"/>
    <w:rsid w:val="00871926"/>
    <w:rsid w:val="0087281A"/>
    <w:rsid w:val="00873579"/>
    <w:rsid w:val="008743B7"/>
    <w:rsid w:val="00874692"/>
    <w:rsid w:val="0087489A"/>
    <w:rsid w:val="0087599C"/>
    <w:rsid w:val="00877B41"/>
    <w:rsid w:val="00877BB7"/>
    <w:rsid w:val="0088033B"/>
    <w:rsid w:val="0088153D"/>
    <w:rsid w:val="008817FF"/>
    <w:rsid w:val="00881F1B"/>
    <w:rsid w:val="00883349"/>
    <w:rsid w:val="00883C0F"/>
    <w:rsid w:val="0088425D"/>
    <w:rsid w:val="00884A2A"/>
    <w:rsid w:val="00884A6A"/>
    <w:rsid w:val="00884AC3"/>
    <w:rsid w:val="008856F4"/>
    <w:rsid w:val="008857CA"/>
    <w:rsid w:val="00885C50"/>
    <w:rsid w:val="008872D4"/>
    <w:rsid w:val="0088796F"/>
    <w:rsid w:val="00890BB8"/>
    <w:rsid w:val="00890E8C"/>
    <w:rsid w:val="00891174"/>
    <w:rsid w:val="00891881"/>
    <w:rsid w:val="00893246"/>
    <w:rsid w:val="00893690"/>
    <w:rsid w:val="008947D5"/>
    <w:rsid w:val="008962C4"/>
    <w:rsid w:val="008964F5"/>
    <w:rsid w:val="00896712"/>
    <w:rsid w:val="0089705A"/>
    <w:rsid w:val="008972BA"/>
    <w:rsid w:val="008A0750"/>
    <w:rsid w:val="008A0EFE"/>
    <w:rsid w:val="008A1217"/>
    <w:rsid w:val="008A17BD"/>
    <w:rsid w:val="008A4453"/>
    <w:rsid w:val="008A450A"/>
    <w:rsid w:val="008A553A"/>
    <w:rsid w:val="008A5C66"/>
    <w:rsid w:val="008A6718"/>
    <w:rsid w:val="008B02FC"/>
    <w:rsid w:val="008B0403"/>
    <w:rsid w:val="008B293F"/>
    <w:rsid w:val="008B2A45"/>
    <w:rsid w:val="008B3B8A"/>
    <w:rsid w:val="008B4C85"/>
    <w:rsid w:val="008B670A"/>
    <w:rsid w:val="008B741D"/>
    <w:rsid w:val="008C07F3"/>
    <w:rsid w:val="008C1DE4"/>
    <w:rsid w:val="008C318A"/>
    <w:rsid w:val="008C34FB"/>
    <w:rsid w:val="008C3B1A"/>
    <w:rsid w:val="008C3BC1"/>
    <w:rsid w:val="008C4D97"/>
    <w:rsid w:val="008C6BD3"/>
    <w:rsid w:val="008D047E"/>
    <w:rsid w:val="008D082F"/>
    <w:rsid w:val="008D0AC2"/>
    <w:rsid w:val="008D128E"/>
    <w:rsid w:val="008D13C8"/>
    <w:rsid w:val="008D1A7C"/>
    <w:rsid w:val="008D2161"/>
    <w:rsid w:val="008D2B6D"/>
    <w:rsid w:val="008D2D5B"/>
    <w:rsid w:val="008D480D"/>
    <w:rsid w:val="008D51CE"/>
    <w:rsid w:val="008D6D66"/>
    <w:rsid w:val="008D6E73"/>
    <w:rsid w:val="008D6EFE"/>
    <w:rsid w:val="008D737A"/>
    <w:rsid w:val="008D791F"/>
    <w:rsid w:val="008D7F52"/>
    <w:rsid w:val="008E0D3F"/>
    <w:rsid w:val="008E1EF2"/>
    <w:rsid w:val="008E253E"/>
    <w:rsid w:val="008E2B0B"/>
    <w:rsid w:val="008E465C"/>
    <w:rsid w:val="008E48D1"/>
    <w:rsid w:val="008E61E3"/>
    <w:rsid w:val="008E61E5"/>
    <w:rsid w:val="008E6708"/>
    <w:rsid w:val="008E6DF8"/>
    <w:rsid w:val="008E724B"/>
    <w:rsid w:val="008E7662"/>
    <w:rsid w:val="008F0156"/>
    <w:rsid w:val="008F0BCD"/>
    <w:rsid w:val="008F1963"/>
    <w:rsid w:val="008F1FE9"/>
    <w:rsid w:val="008F2210"/>
    <w:rsid w:val="008F3539"/>
    <w:rsid w:val="008F4BEB"/>
    <w:rsid w:val="008F5179"/>
    <w:rsid w:val="008F576C"/>
    <w:rsid w:val="008F6341"/>
    <w:rsid w:val="008F64E5"/>
    <w:rsid w:val="008F77B9"/>
    <w:rsid w:val="009023E3"/>
    <w:rsid w:val="00902960"/>
    <w:rsid w:val="00902A84"/>
    <w:rsid w:val="009033BA"/>
    <w:rsid w:val="00903FE8"/>
    <w:rsid w:val="00904403"/>
    <w:rsid w:val="009046F0"/>
    <w:rsid w:val="00904EE3"/>
    <w:rsid w:val="009053EA"/>
    <w:rsid w:val="00905AC1"/>
    <w:rsid w:val="0090664F"/>
    <w:rsid w:val="009108BE"/>
    <w:rsid w:val="009126BD"/>
    <w:rsid w:val="00912CBB"/>
    <w:rsid w:val="00914FBA"/>
    <w:rsid w:val="009150D9"/>
    <w:rsid w:val="0091543F"/>
    <w:rsid w:val="009175D7"/>
    <w:rsid w:val="00917A0B"/>
    <w:rsid w:val="00922C36"/>
    <w:rsid w:val="00923826"/>
    <w:rsid w:val="00923FC7"/>
    <w:rsid w:val="00924786"/>
    <w:rsid w:val="0092495D"/>
    <w:rsid w:val="00925391"/>
    <w:rsid w:val="0092652C"/>
    <w:rsid w:val="00926B82"/>
    <w:rsid w:val="009300B6"/>
    <w:rsid w:val="0093129C"/>
    <w:rsid w:val="0093131C"/>
    <w:rsid w:val="009313FF"/>
    <w:rsid w:val="00931A72"/>
    <w:rsid w:val="00931A96"/>
    <w:rsid w:val="00932CF5"/>
    <w:rsid w:val="00933F75"/>
    <w:rsid w:val="009342BE"/>
    <w:rsid w:val="00935767"/>
    <w:rsid w:val="00935F5F"/>
    <w:rsid w:val="00936FA1"/>
    <w:rsid w:val="00937C9C"/>
    <w:rsid w:val="009423C6"/>
    <w:rsid w:val="009425E9"/>
    <w:rsid w:val="00942644"/>
    <w:rsid w:val="00943735"/>
    <w:rsid w:val="009437CA"/>
    <w:rsid w:val="00943982"/>
    <w:rsid w:val="00944B82"/>
    <w:rsid w:val="00944D9B"/>
    <w:rsid w:val="009454F2"/>
    <w:rsid w:val="00947D10"/>
    <w:rsid w:val="0095199B"/>
    <w:rsid w:val="00951B3F"/>
    <w:rsid w:val="00951B9F"/>
    <w:rsid w:val="00952088"/>
    <w:rsid w:val="009524AF"/>
    <w:rsid w:val="009534B0"/>
    <w:rsid w:val="0095475E"/>
    <w:rsid w:val="009554E4"/>
    <w:rsid w:val="009572CF"/>
    <w:rsid w:val="009600CE"/>
    <w:rsid w:val="00960402"/>
    <w:rsid w:val="00961198"/>
    <w:rsid w:val="00962DBF"/>
    <w:rsid w:val="0096313F"/>
    <w:rsid w:val="00964447"/>
    <w:rsid w:val="0096485B"/>
    <w:rsid w:val="00965DAE"/>
    <w:rsid w:val="0096669D"/>
    <w:rsid w:val="009677F5"/>
    <w:rsid w:val="00970439"/>
    <w:rsid w:val="00970473"/>
    <w:rsid w:val="00970633"/>
    <w:rsid w:val="00970E6E"/>
    <w:rsid w:val="009710CC"/>
    <w:rsid w:val="00971EEB"/>
    <w:rsid w:val="00972023"/>
    <w:rsid w:val="00972493"/>
    <w:rsid w:val="00972CDF"/>
    <w:rsid w:val="009745CC"/>
    <w:rsid w:val="009747F3"/>
    <w:rsid w:val="009759DC"/>
    <w:rsid w:val="00976D0B"/>
    <w:rsid w:val="00977A27"/>
    <w:rsid w:val="00980BF9"/>
    <w:rsid w:val="00981DFA"/>
    <w:rsid w:val="0098272A"/>
    <w:rsid w:val="009829FE"/>
    <w:rsid w:val="0098304A"/>
    <w:rsid w:val="00983FAF"/>
    <w:rsid w:val="00984271"/>
    <w:rsid w:val="00984941"/>
    <w:rsid w:val="0098545E"/>
    <w:rsid w:val="00987008"/>
    <w:rsid w:val="00987CF6"/>
    <w:rsid w:val="00987F03"/>
    <w:rsid w:val="00990C08"/>
    <w:rsid w:val="00990C24"/>
    <w:rsid w:val="00990ECB"/>
    <w:rsid w:val="00991369"/>
    <w:rsid w:val="00992D0A"/>
    <w:rsid w:val="00992DBA"/>
    <w:rsid w:val="00993C5F"/>
    <w:rsid w:val="00993EED"/>
    <w:rsid w:val="0099444D"/>
    <w:rsid w:val="00994B7B"/>
    <w:rsid w:val="009957A5"/>
    <w:rsid w:val="0099581C"/>
    <w:rsid w:val="00995AF3"/>
    <w:rsid w:val="00996186"/>
    <w:rsid w:val="00996D16"/>
    <w:rsid w:val="009A08A4"/>
    <w:rsid w:val="009A0E00"/>
    <w:rsid w:val="009A1A62"/>
    <w:rsid w:val="009A1AF4"/>
    <w:rsid w:val="009A1C69"/>
    <w:rsid w:val="009A237C"/>
    <w:rsid w:val="009A2664"/>
    <w:rsid w:val="009A393F"/>
    <w:rsid w:val="009A4389"/>
    <w:rsid w:val="009A4758"/>
    <w:rsid w:val="009A4954"/>
    <w:rsid w:val="009A5B5D"/>
    <w:rsid w:val="009A6758"/>
    <w:rsid w:val="009A6F48"/>
    <w:rsid w:val="009A74E1"/>
    <w:rsid w:val="009B0A61"/>
    <w:rsid w:val="009B1139"/>
    <w:rsid w:val="009B29F1"/>
    <w:rsid w:val="009B4ED6"/>
    <w:rsid w:val="009B5555"/>
    <w:rsid w:val="009B5898"/>
    <w:rsid w:val="009B5E12"/>
    <w:rsid w:val="009B64EA"/>
    <w:rsid w:val="009B67E0"/>
    <w:rsid w:val="009B6BE1"/>
    <w:rsid w:val="009B7337"/>
    <w:rsid w:val="009B75F5"/>
    <w:rsid w:val="009B76D4"/>
    <w:rsid w:val="009C11C2"/>
    <w:rsid w:val="009C205F"/>
    <w:rsid w:val="009C212C"/>
    <w:rsid w:val="009C2B7B"/>
    <w:rsid w:val="009C4891"/>
    <w:rsid w:val="009C5250"/>
    <w:rsid w:val="009C6B26"/>
    <w:rsid w:val="009C7C68"/>
    <w:rsid w:val="009C7D3C"/>
    <w:rsid w:val="009C7F0E"/>
    <w:rsid w:val="009D020B"/>
    <w:rsid w:val="009D02F5"/>
    <w:rsid w:val="009D0C12"/>
    <w:rsid w:val="009D0CDE"/>
    <w:rsid w:val="009D1387"/>
    <w:rsid w:val="009D2A4E"/>
    <w:rsid w:val="009D2CDC"/>
    <w:rsid w:val="009D3674"/>
    <w:rsid w:val="009D43A1"/>
    <w:rsid w:val="009E18F1"/>
    <w:rsid w:val="009E35D9"/>
    <w:rsid w:val="009E4820"/>
    <w:rsid w:val="009E49D7"/>
    <w:rsid w:val="009E4DE7"/>
    <w:rsid w:val="009E4EC9"/>
    <w:rsid w:val="009E508E"/>
    <w:rsid w:val="009E5198"/>
    <w:rsid w:val="009E5733"/>
    <w:rsid w:val="009E605F"/>
    <w:rsid w:val="009E645F"/>
    <w:rsid w:val="009E6717"/>
    <w:rsid w:val="009F0E9B"/>
    <w:rsid w:val="009F18AE"/>
    <w:rsid w:val="009F2636"/>
    <w:rsid w:val="009F339E"/>
    <w:rsid w:val="009F5518"/>
    <w:rsid w:val="009F5843"/>
    <w:rsid w:val="009F68FE"/>
    <w:rsid w:val="009F7019"/>
    <w:rsid w:val="00A0037B"/>
    <w:rsid w:val="00A00666"/>
    <w:rsid w:val="00A01076"/>
    <w:rsid w:val="00A01CFB"/>
    <w:rsid w:val="00A0207D"/>
    <w:rsid w:val="00A02292"/>
    <w:rsid w:val="00A030F2"/>
    <w:rsid w:val="00A03964"/>
    <w:rsid w:val="00A04535"/>
    <w:rsid w:val="00A05287"/>
    <w:rsid w:val="00A05903"/>
    <w:rsid w:val="00A0630A"/>
    <w:rsid w:val="00A068B4"/>
    <w:rsid w:val="00A06940"/>
    <w:rsid w:val="00A06F4D"/>
    <w:rsid w:val="00A0736C"/>
    <w:rsid w:val="00A101FF"/>
    <w:rsid w:val="00A103EE"/>
    <w:rsid w:val="00A109F7"/>
    <w:rsid w:val="00A114BE"/>
    <w:rsid w:val="00A11D28"/>
    <w:rsid w:val="00A13EBE"/>
    <w:rsid w:val="00A14090"/>
    <w:rsid w:val="00A155C3"/>
    <w:rsid w:val="00A15A3E"/>
    <w:rsid w:val="00A15AD2"/>
    <w:rsid w:val="00A20763"/>
    <w:rsid w:val="00A210C1"/>
    <w:rsid w:val="00A21922"/>
    <w:rsid w:val="00A21E5C"/>
    <w:rsid w:val="00A22655"/>
    <w:rsid w:val="00A23712"/>
    <w:rsid w:val="00A23EB4"/>
    <w:rsid w:val="00A23F26"/>
    <w:rsid w:val="00A242B5"/>
    <w:rsid w:val="00A243FF"/>
    <w:rsid w:val="00A25826"/>
    <w:rsid w:val="00A27261"/>
    <w:rsid w:val="00A304BC"/>
    <w:rsid w:val="00A31447"/>
    <w:rsid w:val="00A32108"/>
    <w:rsid w:val="00A3243D"/>
    <w:rsid w:val="00A32643"/>
    <w:rsid w:val="00A339C9"/>
    <w:rsid w:val="00A34026"/>
    <w:rsid w:val="00A349D7"/>
    <w:rsid w:val="00A35303"/>
    <w:rsid w:val="00A3551F"/>
    <w:rsid w:val="00A35DA5"/>
    <w:rsid w:val="00A36508"/>
    <w:rsid w:val="00A3781B"/>
    <w:rsid w:val="00A425B9"/>
    <w:rsid w:val="00A444F3"/>
    <w:rsid w:val="00A44B24"/>
    <w:rsid w:val="00A46E4F"/>
    <w:rsid w:val="00A50973"/>
    <w:rsid w:val="00A50EC2"/>
    <w:rsid w:val="00A535EC"/>
    <w:rsid w:val="00A53BCD"/>
    <w:rsid w:val="00A53E58"/>
    <w:rsid w:val="00A542D9"/>
    <w:rsid w:val="00A5554C"/>
    <w:rsid w:val="00A558F6"/>
    <w:rsid w:val="00A55D1C"/>
    <w:rsid w:val="00A601F4"/>
    <w:rsid w:val="00A612E6"/>
    <w:rsid w:val="00A619DD"/>
    <w:rsid w:val="00A61F53"/>
    <w:rsid w:val="00A6205D"/>
    <w:rsid w:val="00A62450"/>
    <w:rsid w:val="00A650C3"/>
    <w:rsid w:val="00A65D84"/>
    <w:rsid w:val="00A65EFC"/>
    <w:rsid w:val="00A6636C"/>
    <w:rsid w:val="00A66674"/>
    <w:rsid w:val="00A66CAE"/>
    <w:rsid w:val="00A67698"/>
    <w:rsid w:val="00A67B41"/>
    <w:rsid w:val="00A700C0"/>
    <w:rsid w:val="00A71F45"/>
    <w:rsid w:val="00A72C2E"/>
    <w:rsid w:val="00A7313C"/>
    <w:rsid w:val="00A7423D"/>
    <w:rsid w:val="00A74C33"/>
    <w:rsid w:val="00A74DA5"/>
    <w:rsid w:val="00A75036"/>
    <w:rsid w:val="00A76C30"/>
    <w:rsid w:val="00A77488"/>
    <w:rsid w:val="00A7778C"/>
    <w:rsid w:val="00A77B6B"/>
    <w:rsid w:val="00A804A6"/>
    <w:rsid w:val="00A80A9D"/>
    <w:rsid w:val="00A8275D"/>
    <w:rsid w:val="00A82BE9"/>
    <w:rsid w:val="00A8364D"/>
    <w:rsid w:val="00A83952"/>
    <w:rsid w:val="00A842AF"/>
    <w:rsid w:val="00A84669"/>
    <w:rsid w:val="00A84CB1"/>
    <w:rsid w:val="00A85F86"/>
    <w:rsid w:val="00A872C3"/>
    <w:rsid w:val="00A87859"/>
    <w:rsid w:val="00A903BF"/>
    <w:rsid w:val="00A90D78"/>
    <w:rsid w:val="00A9179C"/>
    <w:rsid w:val="00A92185"/>
    <w:rsid w:val="00A92656"/>
    <w:rsid w:val="00A93E9A"/>
    <w:rsid w:val="00A93EC3"/>
    <w:rsid w:val="00A950B4"/>
    <w:rsid w:val="00A9600B"/>
    <w:rsid w:val="00A9730E"/>
    <w:rsid w:val="00A9765F"/>
    <w:rsid w:val="00AA0D01"/>
    <w:rsid w:val="00AA0FE5"/>
    <w:rsid w:val="00AA12A8"/>
    <w:rsid w:val="00AA19CA"/>
    <w:rsid w:val="00AA1D59"/>
    <w:rsid w:val="00AA20CE"/>
    <w:rsid w:val="00AA3891"/>
    <w:rsid w:val="00AA3B90"/>
    <w:rsid w:val="00AA4327"/>
    <w:rsid w:val="00AA45EE"/>
    <w:rsid w:val="00AA5253"/>
    <w:rsid w:val="00AA52CC"/>
    <w:rsid w:val="00AA5C6F"/>
    <w:rsid w:val="00AA64FD"/>
    <w:rsid w:val="00AA65E3"/>
    <w:rsid w:val="00AA6E7D"/>
    <w:rsid w:val="00AA7FD7"/>
    <w:rsid w:val="00AB00F9"/>
    <w:rsid w:val="00AB0A98"/>
    <w:rsid w:val="00AB12FB"/>
    <w:rsid w:val="00AB140B"/>
    <w:rsid w:val="00AB17FC"/>
    <w:rsid w:val="00AB21DA"/>
    <w:rsid w:val="00AB2E85"/>
    <w:rsid w:val="00AB36BF"/>
    <w:rsid w:val="00AB4FD9"/>
    <w:rsid w:val="00AB5F53"/>
    <w:rsid w:val="00AB689E"/>
    <w:rsid w:val="00AB70D8"/>
    <w:rsid w:val="00AC054B"/>
    <w:rsid w:val="00AC08E6"/>
    <w:rsid w:val="00AC3A2D"/>
    <w:rsid w:val="00AC48DF"/>
    <w:rsid w:val="00AC6164"/>
    <w:rsid w:val="00AC680B"/>
    <w:rsid w:val="00AC7826"/>
    <w:rsid w:val="00AC78AB"/>
    <w:rsid w:val="00AC7B40"/>
    <w:rsid w:val="00AD065D"/>
    <w:rsid w:val="00AD073F"/>
    <w:rsid w:val="00AD10C9"/>
    <w:rsid w:val="00AD39A5"/>
    <w:rsid w:val="00AD7C18"/>
    <w:rsid w:val="00AE0085"/>
    <w:rsid w:val="00AE0230"/>
    <w:rsid w:val="00AE3C3B"/>
    <w:rsid w:val="00AE4432"/>
    <w:rsid w:val="00AE447C"/>
    <w:rsid w:val="00AE68B3"/>
    <w:rsid w:val="00AE6EC6"/>
    <w:rsid w:val="00AF1F82"/>
    <w:rsid w:val="00AF2557"/>
    <w:rsid w:val="00AF4B67"/>
    <w:rsid w:val="00AF55FE"/>
    <w:rsid w:val="00AF5A9E"/>
    <w:rsid w:val="00AF62A1"/>
    <w:rsid w:val="00AF62EF"/>
    <w:rsid w:val="00AF6529"/>
    <w:rsid w:val="00AF6CD1"/>
    <w:rsid w:val="00AF76DB"/>
    <w:rsid w:val="00AF7D1C"/>
    <w:rsid w:val="00AF7DD0"/>
    <w:rsid w:val="00AF7E14"/>
    <w:rsid w:val="00B00409"/>
    <w:rsid w:val="00B050E2"/>
    <w:rsid w:val="00B0532D"/>
    <w:rsid w:val="00B05AB5"/>
    <w:rsid w:val="00B06B59"/>
    <w:rsid w:val="00B11021"/>
    <w:rsid w:val="00B11053"/>
    <w:rsid w:val="00B11326"/>
    <w:rsid w:val="00B11369"/>
    <w:rsid w:val="00B1170B"/>
    <w:rsid w:val="00B13401"/>
    <w:rsid w:val="00B136D2"/>
    <w:rsid w:val="00B14D07"/>
    <w:rsid w:val="00B1529E"/>
    <w:rsid w:val="00B1672E"/>
    <w:rsid w:val="00B20856"/>
    <w:rsid w:val="00B21ABD"/>
    <w:rsid w:val="00B21C0B"/>
    <w:rsid w:val="00B22599"/>
    <w:rsid w:val="00B22974"/>
    <w:rsid w:val="00B23060"/>
    <w:rsid w:val="00B23E8C"/>
    <w:rsid w:val="00B23FD7"/>
    <w:rsid w:val="00B256A1"/>
    <w:rsid w:val="00B25B25"/>
    <w:rsid w:val="00B2606A"/>
    <w:rsid w:val="00B261AE"/>
    <w:rsid w:val="00B27C46"/>
    <w:rsid w:val="00B27F08"/>
    <w:rsid w:val="00B30526"/>
    <w:rsid w:val="00B31535"/>
    <w:rsid w:val="00B31DEC"/>
    <w:rsid w:val="00B32A8D"/>
    <w:rsid w:val="00B335DE"/>
    <w:rsid w:val="00B345CB"/>
    <w:rsid w:val="00B34D1E"/>
    <w:rsid w:val="00B362BF"/>
    <w:rsid w:val="00B363CB"/>
    <w:rsid w:val="00B3741E"/>
    <w:rsid w:val="00B37DF3"/>
    <w:rsid w:val="00B408D0"/>
    <w:rsid w:val="00B40AF1"/>
    <w:rsid w:val="00B40E98"/>
    <w:rsid w:val="00B42172"/>
    <w:rsid w:val="00B424F9"/>
    <w:rsid w:val="00B42F43"/>
    <w:rsid w:val="00B43C77"/>
    <w:rsid w:val="00B43D51"/>
    <w:rsid w:val="00B44E03"/>
    <w:rsid w:val="00B455AA"/>
    <w:rsid w:val="00B45AA0"/>
    <w:rsid w:val="00B4611B"/>
    <w:rsid w:val="00B469B9"/>
    <w:rsid w:val="00B46B44"/>
    <w:rsid w:val="00B46B86"/>
    <w:rsid w:val="00B47DA2"/>
    <w:rsid w:val="00B51489"/>
    <w:rsid w:val="00B534E1"/>
    <w:rsid w:val="00B53CD8"/>
    <w:rsid w:val="00B53F1F"/>
    <w:rsid w:val="00B543C6"/>
    <w:rsid w:val="00B54BEF"/>
    <w:rsid w:val="00B54DBF"/>
    <w:rsid w:val="00B60B01"/>
    <w:rsid w:val="00B60D01"/>
    <w:rsid w:val="00B60D11"/>
    <w:rsid w:val="00B61DF7"/>
    <w:rsid w:val="00B62AAA"/>
    <w:rsid w:val="00B669BE"/>
    <w:rsid w:val="00B66FEA"/>
    <w:rsid w:val="00B706C9"/>
    <w:rsid w:val="00B70932"/>
    <w:rsid w:val="00B70EB0"/>
    <w:rsid w:val="00B71C2F"/>
    <w:rsid w:val="00B726FE"/>
    <w:rsid w:val="00B72BA4"/>
    <w:rsid w:val="00B74511"/>
    <w:rsid w:val="00B745A4"/>
    <w:rsid w:val="00B75836"/>
    <w:rsid w:val="00B76AA0"/>
    <w:rsid w:val="00B76BE8"/>
    <w:rsid w:val="00B800CE"/>
    <w:rsid w:val="00B809CE"/>
    <w:rsid w:val="00B8153E"/>
    <w:rsid w:val="00B818E7"/>
    <w:rsid w:val="00B8196D"/>
    <w:rsid w:val="00B82842"/>
    <w:rsid w:val="00B82C4D"/>
    <w:rsid w:val="00B832B0"/>
    <w:rsid w:val="00B85497"/>
    <w:rsid w:val="00B86D13"/>
    <w:rsid w:val="00B915D3"/>
    <w:rsid w:val="00B9288A"/>
    <w:rsid w:val="00B92C24"/>
    <w:rsid w:val="00B96C06"/>
    <w:rsid w:val="00B96E58"/>
    <w:rsid w:val="00BA248F"/>
    <w:rsid w:val="00BA26AE"/>
    <w:rsid w:val="00BA2C38"/>
    <w:rsid w:val="00BA368A"/>
    <w:rsid w:val="00BA36C2"/>
    <w:rsid w:val="00BA3DBA"/>
    <w:rsid w:val="00BA5086"/>
    <w:rsid w:val="00BA590D"/>
    <w:rsid w:val="00BB0045"/>
    <w:rsid w:val="00BB0A1E"/>
    <w:rsid w:val="00BB1580"/>
    <w:rsid w:val="00BB1BC7"/>
    <w:rsid w:val="00BB4A83"/>
    <w:rsid w:val="00BB5B49"/>
    <w:rsid w:val="00BB5D6B"/>
    <w:rsid w:val="00BB5D77"/>
    <w:rsid w:val="00BB63C0"/>
    <w:rsid w:val="00BC0694"/>
    <w:rsid w:val="00BC0E8E"/>
    <w:rsid w:val="00BC2495"/>
    <w:rsid w:val="00BC4A71"/>
    <w:rsid w:val="00BC4AE1"/>
    <w:rsid w:val="00BC5602"/>
    <w:rsid w:val="00BC59B9"/>
    <w:rsid w:val="00BC5AE5"/>
    <w:rsid w:val="00BD03F3"/>
    <w:rsid w:val="00BD080E"/>
    <w:rsid w:val="00BD4199"/>
    <w:rsid w:val="00BD5111"/>
    <w:rsid w:val="00BD5983"/>
    <w:rsid w:val="00BD5F9B"/>
    <w:rsid w:val="00BD652F"/>
    <w:rsid w:val="00BD690D"/>
    <w:rsid w:val="00BD7C8D"/>
    <w:rsid w:val="00BE316A"/>
    <w:rsid w:val="00BE3212"/>
    <w:rsid w:val="00BE3344"/>
    <w:rsid w:val="00BE33B0"/>
    <w:rsid w:val="00BE35CA"/>
    <w:rsid w:val="00BE4D6F"/>
    <w:rsid w:val="00BE6B74"/>
    <w:rsid w:val="00BF0379"/>
    <w:rsid w:val="00BF0D8D"/>
    <w:rsid w:val="00BF1953"/>
    <w:rsid w:val="00BF1959"/>
    <w:rsid w:val="00BF3F99"/>
    <w:rsid w:val="00BF44DD"/>
    <w:rsid w:val="00BF46B7"/>
    <w:rsid w:val="00BF5350"/>
    <w:rsid w:val="00BF6522"/>
    <w:rsid w:val="00BF6AE3"/>
    <w:rsid w:val="00BF7D43"/>
    <w:rsid w:val="00C009AC"/>
    <w:rsid w:val="00C010F2"/>
    <w:rsid w:val="00C02917"/>
    <w:rsid w:val="00C03AE0"/>
    <w:rsid w:val="00C04AAA"/>
    <w:rsid w:val="00C04E16"/>
    <w:rsid w:val="00C04EEF"/>
    <w:rsid w:val="00C0509E"/>
    <w:rsid w:val="00C05924"/>
    <w:rsid w:val="00C06C40"/>
    <w:rsid w:val="00C07813"/>
    <w:rsid w:val="00C07C1F"/>
    <w:rsid w:val="00C142C5"/>
    <w:rsid w:val="00C151DE"/>
    <w:rsid w:val="00C162AA"/>
    <w:rsid w:val="00C165FB"/>
    <w:rsid w:val="00C17E4A"/>
    <w:rsid w:val="00C20738"/>
    <w:rsid w:val="00C22AFC"/>
    <w:rsid w:val="00C23903"/>
    <w:rsid w:val="00C23A37"/>
    <w:rsid w:val="00C24B7B"/>
    <w:rsid w:val="00C254EC"/>
    <w:rsid w:val="00C2688C"/>
    <w:rsid w:val="00C274BD"/>
    <w:rsid w:val="00C27DAB"/>
    <w:rsid w:val="00C27F7B"/>
    <w:rsid w:val="00C307C7"/>
    <w:rsid w:val="00C3171F"/>
    <w:rsid w:val="00C3346A"/>
    <w:rsid w:val="00C33731"/>
    <w:rsid w:val="00C35021"/>
    <w:rsid w:val="00C35405"/>
    <w:rsid w:val="00C35649"/>
    <w:rsid w:val="00C359F9"/>
    <w:rsid w:val="00C35DC1"/>
    <w:rsid w:val="00C35EC1"/>
    <w:rsid w:val="00C3616A"/>
    <w:rsid w:val="00C36505"/>
    <w:rsid w:val="00C36703"/>
    <w:rsid w:val="00C367D9"/>
    <w:rsid w:val="00C369F9"/>
    <w:rsid w:val="00C4136F"/>
    <w:rsid w:val="00C41BFE"/>
    <w:rsid w:val="00C41CA5"/>
    <w:rsid w:val="00C428F2"/>
    <w:rsid w:val="00C43114"/>
    <w:rsid w:val="00C4372D"/>
    <w:rsid w:val="00C43928"/>
    <w:rsid w:val="00C43D70"/>
    <w:rsid w:val="00C45E60"/>
    <w:rsid w:val="00C47DED"/>
    <w:rsid w:val="00C50073"/>
    <w:rsid w:val="00C5016E"/>
    <w:rsid w:val="00C5028C"/>
    <w:rsid w:val="00C5084F"/>
    <w:rsid w:val="00C50BCF"/>
    <w:rsid w:val="00C51151"/>
    <w:rsid w:val="00C525B4"/>
    <w:rsid w:val="00C528EF"/>
    <w:rsid w:val="00C5306F"/>
    <w:rsid w:val="00C5357F"/>
    <w:rsid w:val="00C53BBC"/>
    <w:rsid w:val="00C57263"/>
    <w:rsid w:val="00C575E8"/>
    <w:rsid w:val="00C6028B"/>
    <w:rsid w:val="00C60ABE"/>
    <w:rsid w:val="00C61273"/>
    <w:rsid w:val="00C62455"/>
    <w:rsid w:val="00C627DC"/>
    <w:rsid w:val="00C62B17"/>
    <w:rsid w:val="00C632EA"/>
    <w:rsid w:val="00C63ABA"/>
    <w:rsid w:val="00C64D44"/>
    <w:rsid w:val="00C64D82"/>
    <w:rsid w:val="00C656EF"/>
    <w:rsid w:val="00C663C7"/>
    <w:rsid w:val="00C6642E"/>
    <w:rsid w:val="00C66756"/>
    <w:rsid w:val="00C67B61"/>
    <w:rsid w:val="00C72692"/>
    <w:rsid w:val="00C729C1"/>
    <w:rsid w:val="00C737BF"/>
    <w:rsid w:val="00C738CA"/>
    <w:rsid w:val="00C7439A"/>
    <w:rsid w:val="00C75633"/>
    <w:rsid w:val="00C75A6E"/>
    <w:rsid w:val="00C77931"/>
    <w:rsid w:val="00C80478"/>
    <w:rsid w:val="00C817F4"/>
    <w:rsid w:val="00C822D7"/>
    <w:rsid w:val="00C83500"/>
    <w:rsid w:val="00C83872"/>
    <w:rsid w:val="00C83DB4"/>
    <w:rsid w:val="00C87629"/>
    <w:rsid w:val="00C87CCE"/>
    <w:rsid w:val="00C87E4D"/>
    <w:rsid w:val="00C90EB6"/>
    <w:rsid w:val="00C92D19"/>
    <w:rsid w:val="00C93D54"/>
    <w:rsid w:val="00C9429D"/>
    <w:rsid w:val="00C94AD4"/>
    <w:rsid w:val="00C94F29"/>
    <w:rsid w:val="00C9557D"/>
    <w:rsid w:val="00C95A94"/>
    <w:rsid w:val="00C95CD2"/>
    <w:rsid w:val="00C96187"/>
    <w:rsid w:val="00C961DA"/>
    <w:rsid w:val="00C96E2B"/>
    <w:rsid w:val="00C97C84"/>
    <w:rsid w:val="00C97DCB"/>
    <w:rsid w:val="00CA0140"/>
    <w:rsid w:val="00CA05E6"/>
    <w:rsid w:val="00CA26C3"/>
    <w:rsid w:val="00CA383B"/>
    <w:rsid w:val="00CA5EA1"/>
    <w:rsid w:val="00CA6D1C"/>
    <w:rsid w:val="00CA71A9"/>
    <w:rsid w:val="00CA723A"/>
    <w:rsid w:val="00CA754C"/>
    <w:rsid w:val="00CA78FC"/>
    <w:rsid w:val="00CA7916"/>
    <w:rsid w:val="00CB0D78"/>
    <w:rsid w:val="00CB103E"/>
    <w:rsid w:val="00CB1566"/>
    <w:rsid w:val="00CB4DDC"/>
    <w:rsid w:val="00CB4F54"/>
    <w:rsid w:val="00CB587C"/>
    <w:rsid w:val="00CB763C"/>
    <w:rsid w:val="00CB76B4"/>
    <w:rsid w:val="00CC1153"/>
    <w:rsid w:val="00CC56E8"/>
    <w:rsid w:val="00CC5A4E"/>
    <w:rsid w:val="00CC5BB3"/>
    <w:rsid w:val="00CC5E1D"/>
    <w:rsid w:val="00CC5EB0"/>
    <w:rsid w:val="00CC67FD"/>
    <w:rsid w:val="00CC6947"/>
    <w:rsid w:val="00CD08BC"/>
    <w:rsid w:val="00CD2402"/>
    <w:rsid w:val="00CD27E0"/>
    <w:rsid w:val="00CD3409"/>
    <w:rsid w:val="00CD3681"/>
    <w:rsid w:val="00CD4DA5"/>
    <w:rsid w:val="00CD6B1C"/>
    <w:rsid w:val="00CD7222"/>
    <w:rsid w:val="00CD794B"/>
    <w:rsid w:val="00CE199A"/>
    <w:rsid w:val="00CE3383"/>
    <w:rsid w:val="00CE456A"/>
    <w:rsid w:val="00CE4909"/>
    <w:rsid w:val="00CE4AE0"/>
    <w:rsid w:val="00CE4C91"/>
    <w:rsid w:val="00CE5535"/>
    <w:rsid w:val="00CE56FF"/>
    <w:rsid w:val="00CE6F1A"/>
    <w:rsid w:val="00CE7B66"/>
    <w:rsid w:val="00CF0528"/>
    <w:rsid w:val="00CF1BE8"/>
    <w:rsid w:val="00CF25E7"/>
    <w:rsid w:val="00CF2B36"/>
    <w:rsid w:val="00CF301B"/>
    <w:rsid w:val="00CF358A"/>
    <w:rsid w:val="00CF46C6"/>
    <w:rsid w:val="00CF4B68"/>
    <w:rsid w:val="00CF64BE"/>
    <w:rsid w:val="00CF7C7C"/>
    <w:rsid w:val="00D010F5"/>
    <w:rsid w:val="00D01DED"/>
    <w:rsid w:val="00D02B93"/>
    <w:rsid w:val="00D02BD0"/>
    <w:rsid w:val="00D03541"/>
    <w:rsid w:val="00D03643"/>
    <w:rsid w:val="00D03C5D"/>
    <w:rsid w:val="00D04059"/>
    <w:rsid w:val="00D0439D"/>
    <w:rsid w:val="00D04DE6"/>
    <w:rsid w:val="00D04F25"/>
    <w:rsid w:val="00D04F7D"/>
    <w:rsid w:val="00D05699"/>
    <w:rsid w:val="00D07372"/>
    <w:rsid w:val="00D11300"/>
    <w:rsid w:val="00D1175D"/>
    <w:rsid w:val="00D129C7"/>
    <w:rsid w:val="00D12D1C"/>
    <w:rsid w:val="00D12D79"/>
    <w:rsid w:val="00D1322B"/>
    <w:rsid w:val="00D13FA7"/>
    <w:rsid w:val="00D14AA4"/>
    <w:rsid w:val="00D1648B"/>
    <w:rsid w:val="00D20B9D"/>
    <w:rsid w:val="00D20CBE"/>
    <w:rsid w:val="00D20DDC"/>
    <w:rsid w:val="00D25073"/>
    <w:rsid w:val="00D25514"/>
    <w:rsid w:val="00D261AC"/>
    <w:rsid w:val="00D262E9"/>
    <w:rsid w:val="00D26329"/>
    <w:rsid w:val="00D2679A"/>
    <w:rsid w:val="00D26B5E"/>
    <w:rsid w:val="00D30315"/>
    <w:rsid w:val="00D307B2"/>
    <w:rsid w:val="00D3106C"/>
    <w:rsid w:val="00D3232B"/>
    <w:rsid w:val="00D34115"/>
    <w:rsid w:val="00D344AE"/>
    <w:rsid w:val="00D36619"/>
    <w:rsid w:val="00D37345"/>
    <w:rsid w:val="00D375A1"/>
    <w:rsid w:val="00D401A9"/>
    <w:rsid w:val="00D40490"/>
    <w:rsid w:val="00D41067"/>
    <w:rsid w:val="00D4118D"/>
    <w:rsid w:val="00D42F8B"/>
    <w:rsid w:val="00D436CD"/>
    <w:rsid w:val="00D44480"/>
    <w:rsid w:val="00D44523"/>
    <w:rsid w:val="00D44591"/>
    <w:rsid w:val="00D45400"/>
    <w:rsid w:val="00D45578"/>
    <w:rsid w:val="00D456F9"/>
    <w:rsid w:val="00D45D39"/>
    <w:rsid w:val="00D462ED"/>
    <w:rsid w:val="00D46322"/>
    <w:rsid w:val="00D464EB"/>
    <w:rsid w:val="00D4684F"/>
    <w:rsid w:val="00D46EDF"/>
    <w:rsid w:val="00D47872"/>
    <w:rsid w:val="00D47EA4"/>
    <w:rsid w:val="00D50091"/>
    <w:rsid w:val="00D500EA"/>
    <w:rsid w:val="00D507F0"/>
    <w:rsid w:val="00D5106E"/>
    <w:rsid w:val="00D53A82"/>
    <w:rsid w:val="00D53B17"/>
    <w:rsid w:val="00D549AD"/>
    <w:rsid w:val="00D55859"/>
    <w:rsid w:val="00D56BF8"/>
    <w:rsid w:val="00D5722E"/>
    <w:rsid w:val="00D579FC"/>
    <w:rsid w:val="00D601C8"/>
    <w:rsid w:val="00D60FD0"/>
    <w:rsid w:val="00D62804"/>
    <w:rsid w:val="00D64039"/>
    <w:rsid w:val="00D65594"/>
    <w:rsid w:val="00D658B5"/>
    <w:rsid w:val="00D664B2"/>
    <w:rsid w:val="00D66CFD"/>
    <w:rsid w:val="00D702EE"/>
    <w:rsid w:val="00D70480"/>
    <w:rsid w:val="00D70CE6"/>
    <w:rsid w:val="00D71E9A"/>
    <w:rsid w:val="00D72CBC"/>
    <w:rsid w:val="00D72D1A"/>
    <w:rsid w:val="00D73112"/>
    <w:rsid w:val="00D73BE9"/>
    <w:rsid w:val="00D74F15"/>
    <w:rsid w:val="00D75C68"/>
    <w:rsid w:val="00D7624B"/>
    <w:rsid w:val="00D765B8"/>
    <w:rsid w:val="00D77347"/>
    <w:rsid w:val="00D77898"/>
    <w:rsid w:val="00D80980"/>
    <w:rsid w:val="00D82D4E"/>
    <w:rsid w:val="00D84400"/>
    <w:rsid w:val="00D84936"/>
    <w:rsid w:val="00D84B7B"/>
    <w:rsid w:val="00D84F34"/>
    <w:rsid w:val="00D853B8"/>
    <w:rsid w:val="00D853D9"/>
    <w:rsid w:val="00D8553D"/>
    <w:rsid w:val="00D87273"/>
    <w:rsid w:val="00D87A9B"/>
    <w:rsid w:val="00D87D17"/>
    <w:rsid w:val="00D87E3E"/>
    <w:rsid w:val="00D909B4"/>
    <w:rsid w:val="00D9115D"/>
    <w:rsid w:val="00D92AEA"/>
    <w:rsid w:val="00D92E44"/>
    <w:rsid w:val="00D930C6"/>
    <w:rsid w:val="00D9351C"/>
    <w:rsid w:val="00D935F1"/>
    <w:rsid w:val="00D93D20"/>
    <w:rsid w:val="00D94AB9"/>
    <w:rsid w:val="00D96EB5"/>
    <w:rsid w:val="00D97C13"/>
    <w:rsid w:val="00DA1F00"/>
    <w:rsid w:val="00DA20E4"/>
    <w:rsid w:val="00DA2E39"/>
    <w:rsid w:val="00DA2EC1"/>
    <w:rsid w:val="00DA5B43"/>
    <w:rsid w:val="00DA6230"/>
    <w:rsid w:val="00DA6ABF"/>
    <w:rsid w:val="00DB024B"/>
    <w:rsid w:val="00DB0736"/>
    <w:rsid w:val="00DB088F"/>
    <w:rsid w:val="00DB08F5"/>
    <w:rsid w:val="00DB1197"/>
    <w:rsid w:val="00DB11AA"/>
    <w:rsid w:val="00DB37B0"/>
    <w:rsid w:val="00DB4FB5"/>
    <w:rsid w:val="00DB5508"/>
    <w:rsid w:val="00DB6364"/>
    <w:rsid w:val="00DB7FD9"/>
    <w:rsid w:val="00DC08D3"/>
    <w:rsid w:val="00DC0992"/>
    <w:rsid w:val="00DC1862"/>
    <w:rsid w:val="00DC1880"/>
    <w:rsid w:val="00DC2EBE"/>
    <w:rsid w:val="00DC45EB"/>
    <w:rsid w:val="00DC4D97"/>
    <w:rsid w:val="00DC5F17"/>
    <w:rsid w:val="00DC60D9"/>
    <w:rsid w:val="00DC72E7"/>
    <w:rsid w:val="00DD03EB"/>
    <w:rsid w:val="00DD06AA"/>
    <w:rsid w:val="00DD1FD9"/>
    <w:rsid w:val="00DD270D"/>
    <w:rsid w:val="00DD27DD"/>
    <w:rsid w:val="00DD323D"/>
    <w:rsid w:val="00DD4205"/>
    <w:rsid w:val="00DD4A05"/>
    <w:rsid w:val="00DD5A6F"/>
    <w:rsid w:val="00DD5BCF"/>
    <w:rsid w:val="00DD5DF6"/>
    <w:rsid w:val="00DD6968"/>
    <w:rsid w:val="00DD6C74"/>
    <w:rsid w:val="00DD7039"/>
    <w:rsid w:val="00DD7A75"/>
    <w:rsid w:val="00DE0F5A"/>
    <w:rsid w:val="00DE1B08"/>
    <w:rsid w:val="00DE1BAF"/>
    <w:rsid w:val="00DE4C30"/>
    <w:rsid w:val="00DE5061"/>
    <w:rsid w:val="00DE522F"/>
    <w:rsid w:val="00DE5C3B"/>
    <w:rsid w:val="00DE5EB1"/>
    <w:rsid w:val="00DE6356"/>
    <w:rsid w:val="00DE665A"/>
    <w:rsid w:val="00DE6A06"/>
    <w:rsid w:val="00DE7E14"/>
    <w:rsid w:val="00DF1297"/>
    <w:rsid w:val="00DF1309"/>
    <w:rsid w:val="00DF260E"/>
    <w:rsid w:val="00DF4C39"/>
    <w:rsid w:val="00DF4FEA"/>
    <w:rsid w:val="00DF557E"/>
    <w:rsid w:val="00DF5C41"/>
    <w:rsid w:val="00DF66AE"/>
    <w:rsid w:val="00DF6C7C"/>
    <w:rsid w:val="00DF7BD3"/>
    <w:rsid w:val="00E0060B"/>
    <w:rsid w:val="00E0220C"/>
    <w:rsid w:val="00E0230E"/>
    <w:rsid w:val="00E03744"/>
    <w:rsid w:val="00E03973"/>
    <w:rsid w:val="00E0453C"/>
    <w:rsid w:val="00E0471D"/>
    <w:rsid w:val="00E04CF4"/>
    <w:rsid w:val="00E0514B"/>
    <w:rsid w:val="00E054F2"/>
    <w:rsid w:val="00E06D79"/>
    <w:rsid w:val="00E07A88"/>
    <w:rsid w:val="00E07E1A"/>
    <w:rsid w:val="00E100C3"/>
    <w:rsid w:val="00E10A21"/>
    <w:rsid w:val="00E10FE3"/>
    <w:rsid w:val="00E1209A"/>
    <w:rsid w:val="00E12153"/>
    <w:rsid w:val="00E126BA"/>
    <w:rsid w:val="00E12C90"/>
    <w:rsid w:val="00E1381F"/>
    <w:rsid w:val="00E1448C"/>
    <w:rsid w:val="00E14E40"/>
    <w:rsid w:val="00E1578B"/>
    <w:rsid w:val="00E15B31"/>
    <w:rsid w:val="00E16280"/>
    <w:rsid w:val="00E16510"/>
    <w:rsid w:val="00E16AF3"/>
    <w:rsid w:val="00E16DE5"/>
    <w:rsid w:val="00E16F76"/>
    <w:rsid w:val="00E1797B"/>
    <w:rsid w:val="00E20B49"/>
    <w:rsid w:val="00E20BEC"/>
    <w:rsid w:val="00E21FE4"/>
    <w:rsid w:val="00E2285F"/>
    <w:rsid w:val="00E22F01"/>
    <w:rsid w:val="00E26DDC"/>
    <w:rsid w:val="00E26DF5"/>
    <w:rsid w:val="00E31BA4"/>
    <w:rsid w:val="00E32E50"/>
    <w:rsid w:val="00E32EE9"/>
    <w:rsid w:val="00E32F72"/>
    <w:rsid w:val="00E341E5"/>
    <w:rsid w:val="00E345A6"/>
    <w:rsid w:val="00E346BB"/>
    <w:rsid w:val="00E35380"/>
    <w:rsid w:val="00E35FB3"/>
    <w:rsid w:val="00E37C4C"/>
    <w:rsid w:val="00E405A6"/>
    <w:rsid w:val="00E40780"/>
    <w:rsid w:val="00E42635"/>
    <w:rsid w:val="00E42E50"/>
    <w:rsid w:val="00E440F8"/>
    <w:rsid w:val="00E4417B"/>
    <w:rsid w:val="00E448A1"/>
    <w:rsid w:val="00E44C3A"/>
    <w:rsid w:val="00E450D6"/>
    <w:rsid w:val="00E45D9C"/>
    <w:rsid w:val="00E467F9"/>
    <w:rsid w:val="00E47663"/>
    <w:rsid w:val="00E50208"/>
    <w:rsid w:val="00E502B1"/>
    <w:rsid w:val="00E50FC2"/>
    <w:rsid w:val="00E51405"/>
    <w:rsid w:val="00E51A7D"/>
    <w:rsid w:val="00E52A65"/>
    <w:rsid w:val="00E52D7C"/>
    <w:rsid w:val="00E530FE"/>
    <w:rsid w:val="00E5357A"/>
    <w:rsid w:val="00E546BB"/>
    <w:rsid w:val="00E5484A"/>
    <w:rsid w:val="00E55497"/>
    <w:rsid w:val="00E57355"/>
    <w:rsid w:val="00E57E66"/>
    <w:rsid w:val="00E6146C"/>
    <w:rsid w:val="00E61B9F"/>
    <w:rsid w:val="00E61C3E"/>
    <w:rsid w:val="00E61E22"/>
    <w:rsid w:val="00E64A69"/>
    <w:rsid w:val="00E64B01"/>
    <w:rsid w:val="00E6567D"/>
    <w:rsid w:val="00E662C1"/>
    <w:rsid w:val="00E6707B"/>
    <w:rsid w:val="00E6740E"/>
    <w:rsid w:val="00E67AAD"/>
    <w:rsid w:val="00E7060B"/>
    <w:rsid w:val="00E70D01"/>
    <w:rsid w:val="00E740ED"/>
    <w:rsid w:val="00E7443B"/>
    <w:rsid w:val="00E74F74"/>
    <w:rsid w:val="00E756A9"/>
    <w:rsid w:val="00E76675"/>
    <w:rsid w:val="00E76D90"/>
    <w:rsid w:val="00E77C71"/>
    <w:rsid w:val="00E82E25"/>
    <w:rsid w:val="00E837F6"/>
    <w:rsid w:val="00E8396F"/>
    <w:rsid w:val="00E8464B"/>
    <w:rsid w:val="00E84F26"/>
    <w:rsid w:val="00E85FCB"/>
    <w:rsid w:val="00E86829"/>
    <w:rsid w:val="00E86F11"/>
    <w:rsid w:val="00E871F0"/>
    <w:rsid w:val="00E87F06"/>
    <w:rsid w:val="00E92181"/>
    <w:rsid w:val="00E935D4"/>
    <w:rsid w:val="00E95008"/>
    <w:rsid w:val="00E97DDE"/>
    <w:rsid w:val="00EA0AB3"/>
    <w:rsid w:val="00EA16F7"/>
    <w:rsid w:val="00EA4BE2"/>
    <w:rsid w:val="00EA4F71"/>
    <w:rsid w:val="00EA5D31"/>
    <w:rsid w:val="00EA780A"/>
    <w:rsid w:val="00EB0053"/>
    <w:rsid w:val="00EB045F"/>
    <w:rsid w:val="00EB0700"/>
    <w:rsid w:val="00EB17E3"/>
    <w:rsid w:val="00EB1A24"/>
    <w:rsid w:val="00EB1F64"/>
    <w:rsid w:val="00EB25E9"/>
    <w:rsid w:val="00EB2F4D"/>
    <w:rsid w:val="00EB461D"/>
    <w:rsid w:val="00EB5258"/>
    <w:rsid w:val="00EB7916"/>
    <w:rsid w:val="00EB7C1C"/>
    <w:rsid w:val="00EC191B"/>
    <w:rsid w:val="00EC1C02"/>
    <w:rsid w:val="00EC1CFA"/>
    <w:rsid w:val="00EC4DA8"/>
    <w:rsid w:val="00EC5501"/>
    <w:rsid w:val="00EC5F20"/>
    <w:rsid w:val="00EC65E7"/>
    <w:rsid w:val="00EC7A7B"/>
    <w:rsid w:val="00EC7AE5"/>
    <w:rsid w:val="00ED0B71"/>
    <w:rsid w:val="00ED1C32"/>
    <w:rsid w:val="00ED465B"/>
    <w:rsid w:val="00ED48F5"/>
    <w:rsid w:val="00ED645E"/>
    <w:rsid w:val="00ED7666"/>
    <w:rsid w:val="00EE0E00"/>
    <w:rsid w:val="00EE0F9D"/>
    <w:rsid w:val="00EE4255"/>
    <w:rsid w:val="00EE48AF"/>
    <w:rsid w:val="00EE5C9E"/>
    <w:rsid w:val="00EE60C9"/>
    <w:rsid w:val="00EE6752"/>
    <w:rsid w:val="00EE6AEA"/>
    <w:rsid w:val="00EE78A2"/>
    <w:rsid w:val="00EF04B3"/>
    <w:rsid w:val="00EF0D32"/>
    <w:rsid w:val="00EF0DB4"/>
    <w:rsid w:val="00EF1F82"/>
    <w:rsid w:val="00EF222B"/>
    <w:rsid w:val="00EF298D"/>
    <w:rsid w:val="00EF4015"/>
    <w:rsid w:val="00EF43AB"/>
    <w:rsid w:val="00EF4620"/>
    <w:rsid w:val="00EF467A"/>
    <w:rsid w:val="00EF4948"/>
    <w:rsid w:val="00EF5781"/>
    <w:rsid w:val="00EF69EB"/>
    <w:rsid w:val="00EF6F10"/>
    <w:rsid w:val="00EF7770"/>
    <w:rsid w:val="00F00A96"/>
    <w:rsid w:val="00F00ACF"/>
    <w:rsid w:val="00F00C4F"/>
    <w:rsid w:val="00F0193F"/>
    <w:rsid w:val="00F01ECA"/>
    <w:rsid w:val="00F02340"/>
    <w:rsid w:val="00F03DBB"/>
    <w:rsid w:val="00F049DC"/>
    <w:rsid w:val="00F05003"/>
    <w:rsid w:val="00F05603"/>
    <w:rsid w:val="00F06010"/>
    <w:rsid w:val="00F07DF3"/>
    <w:rsid w:val="00F10653"/>
    <w:rsid w:val="00F10A31"/>
    <w:rsid w:val="00F10D80"/>
    <w:rsid w:val="00F1170B"/>
    <w:rsid w:val="00F127A2"/>
    <w:rsid w:val="00F13427"/>
    <w:rsid w:val="00F14EE1"/>
    <w:rsid w:val="00F162A2"/>
    <w:rsid w:val="00F17981"/>
    <w:rsid w:val="00F21AE9"/>
    <w:rsid w:val="00F22120"/>
    <w:rsid w:val="00F23192"/>
    <w:rsid w:val="00F25719"/>
    <w:rsid w:val="00F25732"/>
    <w:rsid w:val="00F2579A"/>
    <w:rsid w:val="00F300DC"/>
    <w:rsid w:val="00F30C00"/>
    <w:rsid w:val="00F3178C"/>
    <w:rsid w:val="00F321AF"/>
    <w:rsid w:val="00F32D7C"/>
    <w:rsid w:val="00F3456C"/>
    <w:rsid w:val="00F3517F"/>
    <w:rsid w:val="00F35AEA"/>
    <w:rsid w:val="00F35B9D"/>
    <w:rsid w:val="00F3609C"/>
    <w:rsid w:val="00F370E7"/>
    <w:rsid w:val="00F37171"/>
    <w:rsid w:val="00F40F2E"/>
    <w:rsid w:val="00F41444"/>
    <w:rsid w:val="00F419CE"/>
    <w:rsid w:val="00F4313E"/>
    <w:rsid w:val="00F44643"/>
    <w:rsid w:val="00F4572C"/>
    <w:rsid w:val="00F45B8F"/>
    <w:rsid w:val="00F45E58"/>
    <w:rsid w:val="00F4615D"/>
    <w:rsid w:val="00F47EBC"/>
    <w:rsid w:val="00F50A26"/>
    <w:rsid w:val="00F53FC5"/>
    <w:rsid w:val="00F54501"/>
    <w:rsid w:val="00F5574A"/>
    <w:rsid w:val="00F565AB"/>
    <w:rsid w:val="00F56A4F"/>
    <w:rsid w:val="00F573E0"/>
    <w:rsid w:val="00F57A2B"/>
    <w:rsid w:val="00F57EDE"/>
    <w:rsid w:val="00F60107"/>
    <w:rsid w:val="00F60C7E"/>
    <w:rsid w:val="00F61BFE"/>
    <w:rsid w:val="00F641BF"/>
    <w:rsid w:val="00F6472E"/>
    <w:rsid w:val="00F64988"/>
    <w:rsid w:val="00F6553C"/>
    <w:rsid w:val="00F66DED"/>
    <w:rsid w:val="00F66F97"/>
    <w:rsid w:val="00F67C5F"/>
    <w:rsid w:val="00F67EC9"/>
    <w:rsid w:val="00F71841"/>
    <w:rsid w:val="00F7241D"/>
    <w:rsid w:val="00F743D9"/>
    <w:rsid w:val="00F759AB"/>
    <w:rsid w:val="00F75DD3"/>
    <w:rsid w:val="00F80CCF"/>
    <w:rsid w:val="00F81EC7"/>
    <w:rsid w:val="00F82279"/>
    <w:rsid w:val="00F828BA"/>
    <w:rsid w:val="00F83252"/>
    <w:rsid w:val="00F8469F"/>
    <w:rsid w:val="00F85445"/>
    <w:rsid w:val="00F86738"/>
    <w:rsid w:val="00F87A88"/>
    <w:rsid w:val="00F905F9"/>
    <w:rsid w:val="00F90833"/>
    <w:rsid w:val="00F90DBE"/>
    <w:rsid w:val="00F90DCD"/>
    <w:rsid w:val="00F91013"/>
    <w:rsid w:val="00F9187A"/>
    <w:rsid w:val="00F92086"/>
    <w:rsid w:val="00F9328A"/>
    <w:rsid w:val="00F95643"/>
    <w:rsid w:val="00F956E4"/>
    <w:rsid w:val="00F95C8E"/>
    <w:rsid w:val="00F963B3"/>
    <w:rsid w:val="00F965A2"/>
    <w:rsid w:val="00F9684F"/>
    <w:rsid w:val="00F97098"/>
    <w:rsid w:val="00FA0123"/>
    <w:rsid w:val="00FA0580"/>
    <w:rsid w:val="00FA1265"/>
    <w:rsid w:val="00FA1A03"/>
    <w:rsid w:val="00FA23C1"/>
    <w:rsid w:val="00FA264F"/>
    <w:rsid w:val="00FA36E6"/>
    <w:rsid w:val="00FA36E8"/>
    <w:rsid w:val="00FA42BE"/>
    <w:rsid w:val="00FA4B74"/>
    <w:rsid w:val="00FA5438"/>
    <w:rsid w:val="00FA6E2F"/>
    <w:rsid w:val="00FA710B"/>
    <w:rsid w:val="00FA72E6"/>
    <w:rsid w:val="00FA7638"/>
    <w:rsid w:val="00FB1A85"/>
    <w:rsid w:val="00FB216C"/>
    <w:rsid w:val="00FB28F8"/>
    <w:rsid w:val="00FB2F76"/>
    <w:rsid w:val="00FB47E7"/>
    <w:rsid w:val="00FB48D2"/>
    <w:rsid w:val="00FB5B95"/>
    <w:rsid w:val="00FB64CE"/>
    <w:rsid w:val="00FB656B"/>
    <w:rsid w:val="00FB7036"/>
    <w:rsid w:val="00FB7897"/>
    <w:rsid w:val="00FB7C33"/>
    <w:rsid w:val="00FC1D05"/>
    <w:rsid w:val="00FC2B34"/>
    <w:rsid w:val="00FC4A58"/>
    <w:rsid w:val="00FC5B16"/>
    <w:rsid w:val="00FC650C"/>
    <w:rsid w:val="00FC66F3"/>
    <w:rsid w:val="00FC78E7"/>
    <w:rsid w:val="00FD0D49"/>
    <w:rsid w:val="00FD3AA5"/>
    <w:rsid w:val="00FD48FF"/>
    <w:rsid w:val="00FD5625"/>
    <w:rsid w:val="00FD59D6"/>
    <w:rsid w:val="00FD602D"/>
    <w:rsid w:val="00FD7FEB"/>
    <w:rsid w:val="00FE0BD8"/>
    <w:rsid w:val="00FE0F78"/>
    <w:rsid w:val="00FE20C8"/>
    <w:rsid w:val="00FE2534"/>
    <w:rsid w:val="00FE2B77"/>
    <w:rsid w:val="00FE2FF3"/>
    <w:rsid w:val="00FE3FC8"/>
    <w:rsid w:val="00FE5297"/>
    <w:rsid w:val="00FE544B"/>
    <w:rsid w:val="00FE5635"/>
    <w:rsid w:val="00FE5941"/>
    <w:rsid w:val="00FE6BE7"/>
    <w:rsid w:val="00FE6FCA"/>
    <w:rsid w:val="00FE71C0"/>
    <w:rsid w:val="00FE73B8"/>
    <w:rsid w:val="00FE774B"/>
    <w:rsid w:val="00FE7EC3"/>
    <w:rsid w:val="00FF2339"/>
    <w:rsid w:val="00FF45E3"/>
    <w:rsid w:val="00FF477E"/>
    <w:rsid w:val="00FF4CE3"/>
    <w:rsid w:val="00FF5116"/>
    <w:rsid w:val="00FF5B84"/>
    <w:rsid w:val="00FF6716"/>
    <w:rsid w:val="00FF6CD5"/>
    <w:rsid w:val="00FF76D6"/>
    <w:rsid w:val="020BCFF1"/>
    <w:rsid w:val="0219F2E1"/>
    <w:rsid w:val="06D51D8A"/>
    <w:rsid w:val="0B26DBCF"/>
    <w:rsid w:val="0B4D7211"/>
    <w:rsid w:val="0BD54186"/>
    <w:rsid w:val="0CB864C8"/>
    <w:rsid w:val="125904CD"/>
    <w:rsid w:val="159E5AC6"/>
    <w:rsid w:val="162BCE7E"/>
    <w:rsid w:val="17CF3D9C"/>
    <w:rsid w:val="1D853F74"/>
    <w:rsid w:val="1E74BBF7"/>
    <w:rsid w:val="1E7BF396"/>
    <w:rsid w:val="200D5507"/>
    <w:rsid w:val="22A08067"/>
    <w:rsid w:val="23686B7C"/>
    <w:rsid w:val="24198845"/>
    <w:rsid w:val="244F28BF"/>
    <w:rsid w:val="2A9E204D"/>
    <w:rsid w:val="2BD60E00"/>
    <w:rsid w:val="2CA2A337"/>
    <w:rsid w:val="2D3AAEFC"/>
    <w:rsid w:val="2FB1458D"/>
    <w:rsid w:val="310CC518"/>
    <w:rsid w:val="32926ABE"/>
    <w:rsid w:val="32B28513"/>
    <w:rsid w:val="33244159"/>
    <w:rsid w:val="337DA536"/>
    <w:rsid w:val="34A52148"/>
    <w:rsid w:val="34E32451"/>
    <w:rsid w:val="34EC3D55"/>
    <w:rsid w:val="366973F8"/>
    <w:rsid w:val="38A2467D"/>
    <w:rsid w:val="38A6585D"/>
    <w:rsid w:val="38C1E3C8"/>
    <w:rsid w:val="3906E33E"/>
    <w:rsid w:val="39DABFD3"/>
    <w:rsid w:val="3EEF7114"/>
    <w:rsid w:val="3FBE53BA"/>
    <w:rsid w:val="400168AA"/>
    <w:rsid w:val="409C76BA"/>
    <w:rsid w:val="4294AA77"/>
    <w:rsid w:val="434F2E94"/>
    <w:rsid w:val="46E00192"/>
    <w:rsid w:val="4728E344"/>
    <w:rsid w:val="47B49004"/>
    <w:rsid w:val="496BBA25"/>
    <w:rsid w:val="4CB56414"/>
    <w:rsid w:val="4D9F4A08"/>
    <w:rsid w:val="4DA15993"/>
    <w:rsid w:val="4DE25B11"/>
    <w:rsid w:val="4EA9A373"/>
    <w:rsid w:val="4EC561E7"/>
    <w:rsid w:val="4EEEC9BA"/>
    <w:rsid w:val="4EFF4760"/>
    <w:rsid w:val="4FD8F624"/>
    <w:rsid w:val="51CE6468"/>
    <w:rsid w:val="525CC0A4"/>
    <w:rsid w:val="55007946"/>
    <w:rsid w:val="55D9EFC7"/>
    <w:rsid w:val="56D76DC4"/>
    <w:rsid w:val="58B48A9F"/>
    <w:rsid w:val="58C4B4DA"/>
    <w:rsid w:val="5961D610"/>
    <w:rsid w:val="5BD64C28"/>
    <w:rsid w:val="5C588EB7"/>
    <w:rsid w:val="5D33E506"/>
    <w:rsid w:val="5DF7D1CC"/>
    <w:rsid w:val="5E4F02F7"/>
    <w:rsid w:val="5EF9FBE0"/>
    <w:rsid w:val="5FFC0B8A"/>
    <w:rsid w:val="625C125D"/>
    <w:rsid w:val="63775051"/>
    <w:rsid w:val="63E82B2B"/>
    <w:rsid w:val="66A6B02D"/>
    <w:rsid w:val="67176F73"/>
    <w:rsid w:val="6A0B4467"/>
    <w:rsid w:val="6B503928"/>
    <w:rsid w:val="6DAB59B6"/>
    <w:rsid w:val="6DDBEBEF"/>
    <w:rsid w:val="70B4D351"/>
    <w:rsid w:val="719951CE"/>
    <w:rsid w:val="742A0A11"/>
    <w:rsid w:val="744E16D0"/>
    <w:rsid w:val="74742D3E"/>
    <w:rsid w:val="768C826D"/>
    <w:rsid w:val="7776B3E2"/>
    <w:rsid w:val="7867F09D"/>
    <w:rsid w:val="78A4D9DE"/>
    <w:rsid w:val="78CC3250"/>
    <w:rsid w:val="78E53382"/>
    <w:rsid w:val="78E7D7A4"/>
    <w:rsid w:val="7B863F19"/>
    <w:rsid w:val="7C16CAFA"/>
    <w:rsid w:val="7CCED865"/>
    <w:rsid w:val="7CDEFDF1"/>
    <w:rsid w:val="7D97BCEE"/>
    <w:rsid w:val="7F15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C8D83"/>
  <w15:docId w15:val="{6F61BDB3-229E-4F27-A680-C9EE41F3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locked="0" w:uiPriority="11" w:qFormat="1"/>
    <w:lsdException w:name="heading 2" w:locked="0" w:semiHidden="1" w:uiPriority="0" w:unhideWhenUsed="1"/>
    <w:lsdException w:name="heading 3" w:locked="0" w:semiHidden="1" w:uiPriority="0" w:unhideWhenUsed="1"/>
    <w:lsdException w:name="heading 4" w:locked="0" w:semiHidden="1" w:uiPriority="0" w:unhideWhenUsed="1"/>
    <w:lsdException w:name="heading 5" w:locked="0" w:semiHidden="1" w:uiPriority="0" w:unhideWhenUsed="1" w:qFormat="1"/>
    <w:lsdException w:name="heading 6" w:locked="0" w:semiHidden="1" w:uiPriority="0" w:unhideWhenUsed="1"/>
    <w:lsdException w:name="heading 7" w:locked="0" w:semiHidden="1" w:uiPriority="0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0" w:semiHidden="1" w:unhideWhenUsed="1"/>
    <w:lsdException w:name="line number" w:semiHidden="1" w:unhideWhenUsed="1"/>
    <w:lsdException w:name="page number" w:locked="0" w:semiHidden="1" w:uiPriority="0" w:unhideWhenUsed="1"/>
    <w:lsdException w:name="endnote reference" w:locked="0" w:semiHidden="1" w:unhideWhenUsed="1"/>
    <w:lsdException w:name="endnote text" w:locked="0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iPriority="0" w:unhideWhenUsed="1"/>
    <w:lsdException w:name="FollowedHyperlink" w:semiHidden="1" w:unhideWhenUsed="1"/>
    <w:lsdException w:name="Strong" w:uiPriority="29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iPriority="0" w:unhideWhenUsed="1"/>
    <w:lsdException w:name="Table Grid" w:locked="0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Quote" w:uiPriority="29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Normal">
    <w:name w:val="Normal"/>
    <w:rsid w:val="00143976"/>
    <w:pPr>
      <w:spacing w:after="0" w:line="240" w:lineRule="auto"/>
      <w:jc w:val="both"/>
    </w:pPr>
    <w:rPr>
      <w:rFonts w:ascii="Arial Narrow" w:eastAsia="Times New Roman" w:hAnsi="Arial Narrow" w:cs="Times New Roman"/>
      <w:color w:val="002957"/>
      <w:szCs w:val="20"/>
      <w:lang w:eastAsia="fr-FR"/>
    </w:rPr>
  </w:style>
  <w:style w:type="paragraph" w:styleId="Titre1">
    <w:name w:val="heading 1"/>
    <w:aliases w:val="CV Sous-titres Description"/>
    <w:basedOn w:val="Normal"/>
    <w:next w:val="Normal"/>
    <w:link w:val="Titre1Car"/>
    <w:autoRedefine/>
    <w:uiPriority w:val="11"/>
    <w:rsid w:val="00143976"/>
    <w:pPr>
      <w:keepNext/>
      <w:spacing w:before="240" w:after="60"/>
      <w:ind w:left="706" w:hanging="706"/>
      <w:outlineLvl w:val="0"/>
    </w:pPr>
    <w:rPr>
      <w:rFonts w:ascii="Arial" w:hAnsi="Arial"/>
      <w:kern w:val="28"/>
      <w:szCs w:val="22"/>
    </w:rPr>
  </w:style>
  <w:style w:type="paragraph" w:styleId="Titre2">
    <w:name w:val="heading 2"/>
    <w:basedOn w:val="Normal"/>
    <w:next w:val="Normal"/>
    <w:link w:val="Titre2Car"/>
    <w:uiPriority w:val="23"/>
    <w:locked/>
    <w:rsid w:val="005B6695"/>
    <w:pPr>
      <w:keepNext/>
      <w:widowControl w:val="0"/>
      <w:tabs>
        <w:tab w:val="left" w:pos="0"/>
      </w:tabs>
      <w:suppressAutoHyphens/>
      <w:outlineLvl w:val="1"/>
    </w:pPr>
    <w:rPr>
      <w:rFonts w:ascii="Arial" w:hAnsi="Arial"/>
      <w:b/>
    </w:rPr>
  </w:style>
  <w:style w:type="paragraph" w:styleId="Titre3">
    <w:name w:val="heading 3"/>
    <w:basedOn w:val="Normal"/>
    <w:next w:val="Normal"/>
    <w:link w:val="Titre3Car"/>
    <w:uiPriority w:val="13"/>
    <w:locked/>
    <w:rsid w:val="005B6695"/>
    <w:pPr>
      <w:keepNext/>
      <w:ind w:right="-432"/>
      <w:outlineLvl w:val="2"/>
    </w:pPr>
    <w:rPr>
      <w:b/>
      <w:spacing w:val="-2"/>
      <w:sz w:val="19"/>
    </w:rPr>
  </w:style>
  <w:style w:type="paragraph" w:styleId="Titre4">
    <w:name w:val="heading 4"/>
    <w:basedOn w:val="Normal"/>
    <w:next w:val="Normal"/>
    <w:link w:val="Titre4Car"/>
    <w:uiPriority w:val="14"/>
    <w:locked/>
    <w:rsid w:val="005B6695"/>
    <w:pPr>
      <w:keepNext/>
      <w:keepLines/>
      <w:ind w:right="470"/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uiPriority w:val="15"/>
    <w:qFormat/>
    <w:locked/>
    <w:rsid w:val="005B6695"/>
    <w:pPr>
      <w:keepNext/>
      <w:outlineLvl w:val="4"/>
    </w:pPr>
    <w:rPr>
      <w:b/>
      <w:smallCaps/>
      <w:sz w:val="19"/>
    </w:rPr>
  </w:style>
  <w:style w:type="paragraph" w:styleId="Titre6">
    <w:name w:val="heading 6"/>
    <w:basedOn w:val="Titre1"/>
    <w:next w:val="Normal"/>
    <w:link w:val="Titre6Car"/>
    <w:uiPriority w:val="16"/>
    <w:locked/>
    <w:rsid w:val="005B6695"/>
    <w:pPr>
      <w:outlineLvl w:val="5"/>
    </w:pPr>
    <w:rPr>
      <w:rFonts w:eastAsia="Arial Narrow"/>
    </w:rPr>
  </w:style>
  <w:style w:type="paragraph" w:styleId="Titre7">
    <w:name w:val="heading 7"/>
    <w:basedOn w:val="Normal"/>
    <w:next w:val="Normal"/>
    <w:link w:val="Titre7Car"/>
    <w:uiPriority w:val="17"/>
    <w:locked/>
    <w:rsid w:val="005B6695"/>
    <w:pPr>
      <w:keepNext/>
      <w:jc w:val="center"/>
      <w:outlineLvl w:val="6"/>
    </w:pPr>
    <w:rPr>
      <w:i/>
      <w:iCs/>
      <w:sz w:val="18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locked/>
    <w:rsid w:val="005B669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00479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CV Sous-titres Description Car"/>
    <w:basedOn w:val="Policepardfaut"/>
    <w:link w:val="Titre1"/>
    <w:uiPriority w:val="11"/>
    <w:rsid w:val="00143976"/>
    <w:rPr>
      <w:rFonts w:ascii="Arial" w:eastAsia="Times New Roman" w:hAnsi="Arial" w:cs="Times New Roman"/>
      <w:color w:val="002957"/>
      <w:kern w:val="28"/>
      <w:lang w:eastAsia="fr-FR"/>
    </w:rPr>
  </w:style>
  <w:style w:type="character" w:customStyle="1" w:styleId="Titre2Car">
    <w:name w:val="Titre 2 Car"/>
    <w:basedOn w:val="Policepardfaut"/>
    <w:link w:val="Titre2"/>
    <w:uiPriority w:val="23"/>
    <w:rsid w:val="005B6695"/>
    <w:rPr>
      <w:rFonts w:ascii="Arial" w:eastAsia="Times New Roman" w:hAnsi="Arial" w:cs="Times New Roman"/>
      <w:b/>
      <w:color w:val="002957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3"/>
    <w:rsid w:val="005B6695"/>
    <w:rPr>
      <w:rFonts w:ascii="Arial Narrow" w:eastAsia="Times New Roman" w:hAnsi="Arial Narrow" w:cs="Times New Roman"/>
      <w:b/>
      <w:color w:val="002957"/>
      <w:spacing w:val="-2"/>
      <w:sz w:val="19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14"/>
    <w:rsid w:val="005B6695"/>
    <w:rPr>
      <w:rFonts w:ascii="Arial Narrow" w:eastAsia="Times New Roman" w:hAnsi="Arial Narrow" w:cs="Times New Roman"/>
      <w:b/>
      <w:color w:val="002957"/>
      <w:szCs w:val="20"/>
      <w:lang w:eastAsia="fr-FR"/>
    </w:rPr>
  </w:style>
  <w:style w:type="character" w:customStyle="1" w:styleId="Titre5Car">
    <w:name w:val="Titre 5 Car"/>
    <w:basedOn w:val="Policepardfaut"/>
    <w:link w:val="Titre5"/>
    <w:uiPriority w:val="15"/>
    <w:rsid w:val="005B6695"/>
    <w:rPr>
      <w:rFonts w:ascii="Arial Narrow" w:eastAsia="Times New Roman" w:hAnsi="Arial Narrow" w:cs="Times New Roman"/>
      <w:b/>
      <w:smallCaps/>
      <w:color w:val="002957"/>
      <w:sz w:val="19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16"/>
    <w:rsid w:val="005B6695"/>
    <w:rPr>
      <w:rFonts w:ascii="Arial" w:eastAsia="Arial Narrow" w:hAnsi="Arial" w:cs="Times New Roman"/>
      <w:b/>
      <w:bCs/>
      <w:color w:val="002957"/>
      <w:kern w:val="28"/>
      <w:lang w:eastAsia="fr-FR"/>
    </w:rPr>
  </w:style>
  <w:style w:type="character" w:customStyle="1" w:styleId="Titre7Car">
    <w:name w:val="Titre 7 Car"/>
    <w:basedOn w:val="Policepardfaut"/>
    <w:link w:val="Titre7"/>
    <w:uiPriority w:val="17"/>
    <w:rsid w:val="005B6695"/>
    <w:rPr>
      <w:rFonts w:ascii="Arial Narrow" w:eastAsia="Times New Roman" w:hAnsi="Arial Narrow" w:cs="Times New Roman"/>
      <w:i/>
      <w:iCs/>
      <w:color w:val="002957"/>
      <w:sz w:val="18"/>
      <w:szCs w:val="20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5B6695"/>
    <w:rPr>
      <w:rFonts w:asciiTheme="majorHAnsi" w:eastAsiaTheme="majorEastAsia" w:hAnsiTheme="majorHAnsi" w:cstheme="majorBidi"/>
      <w:color w:val="004797" w:themeColor="text1" w:themeTint="D8"/>
      <w:sz w:val="21"/>
      <w:szCs w:val="21"/>
      <w:lang w:eastAsia="fr-FR"/>
    </w:rPr>
  </w:style>
  <w:style w:type="table" w:styleId="Grilledutableau">
    <w:name w:val="Table Grid"/>
    <w:basedOn w:val="TableauNormal"/>
    <w:uiPriority w:val="59"/>
    <w:locked/>
    <w:rsid w:val="005B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bjetducommentaire">
    <w:name w:val="annotation subject"/>
    <w:basedOn w:val="Normal"/>
    <w:next w:val="Normal"/>
    <w:link w:val="ObjetducommentaireCar"/>
    <w:uiPriority w:val="99"/>
    <w:semiHidden/>
    <w:unhideWhenUsed/>
    <w:locked/>
    <w:rsid w:val="005B6695"/>
    <w:rPr>
      <w:b/>
      <w:bCs/>
      <w:sz w:val="20"/>
    </w:rPr>
  </w:style>
  <w:style w:type="character" w:customStyle="1" w:styleId="ObjetducommentaireCar">
    <w:name w:val="Objet du commentaire Car"/>
    <w:basedOn w:val="Policepardfaut"/>
    <w:link w:val="Objetducommentaire"/>
    <w:uiPriority w:val="99"/>
    <w:semiHidden/>
    <w:rsid w:val="005B6695"/>
    <w:rPr>
      <w:rFonts w:ascii="Arial Narrow" w:eastAsia="Times New Roman" w:hAnsi="Arial Narrow" w:cs="Times New Roman"/>
      <w:b/>
      <w:bCs/>
      <w:color w:val="002957"/>
      <w:sz w:val="20"/>
      <w:szCs w:val="20"/>
      <w:lang w:eastAsia="fr-FR"/>
    </w:rPr>
  </w:style>
  <w:style w:type="paragraph" w:styleId="Lgende">
    <w:name w:val="caption"/>
    <w:basedOn w:val="Normal"/>
    <w:next w:val="Normal"/>
    <w:uiPriority w:val="35"/>
    <w:semiHidden/>
    <w:unhideWhenUsed/>
    <w:qFormat/>
    <w:locked/>
    <w:rsid w:val="005B6695"/>
    <w:pPr>
      <w:spacing w:after="200"/>
    </w:pPr>
    <w:rPr>
      <w:b/>
      <w:bCs/>
      <w:color w:val="1F96E3" w:themeColor="accent1"/>
      <w:sz w:val="18"/>
      <w:szCs w:val="18"/>
    </w:rPr>
  </w:style>
  <w:style w:type="paragraph" w:customStyle="1" w:styleId="Titretableaumandat">
    <w:name w:val="Titre tableau mandat"/>
    <w:basedOn w:val="CVTitretableau-Centr"/>
    <w:uiPriority w:val="29"/>
    <w:rsid w:val="00A23712"/>
    <w:pPr>
      <w:contextualSpacing/>
      <w:jc w:val="left"/>
    </w:pPr>
  </w:style>
  <w:style w:type="paragraph" w:styleId="Notedefin">
    <w:name w:val="endnote text"/>
    <w:basedOn w:val="Normal"/>
    <w:link w:val="NotedefinCar"/>
    <w:uiPriority w:val="99"/>
    <w:semiHidden/>
    <w:unhideWhenUsed/>
    <w:locked/>
    <w:rsid w:val="005B6695"/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5B6695"/>
    <w:rPr>
      <w:rFonts w:ascii="Arial Narrow" w:eastAsia="Times New Roman" w:hAnsi="Arial Narrow" w:cs="Times New Roman"/>
      <w:color w:val="002957"/>
      <w:sz w:val="20"/>
      <w:szCs w:val="20"/>
      <w:lang w:eastAsia="fr-FR"/>
    </w:rPr>
  </w:style>
  <w:style w:type="character" w:styleId="Appeldenotedefin">
    <w:name w:val="endnote reference"/>
    <w:basedOn w:val="Policepardfaut"/>
    <w:uiPriority w:val="99"/>
    <w:semiHidden/>
    <w:unhideWhenUsed/>
    <w:locked/>
    <w:rsid w:val="005B6695"/>
    <w:rPr>
      <w:vertAlign w:val="superscript"/>
    </w:rPr>
  </w:style>
  <w:style w:type="paragraph" w:customStyle="1" w:styleId="CVTitretableau-Centr">
    <w:name w:val="CV Titre tableau - Centré"/>
    <w:basedOn w:val="Normal"/>
    <w:uiPriority w:val="20"/>
    <w:qFormat/>
    <w:rsid w:val="005B6695"/>
    <w:pPr>
      <w:jc w:val="center"/>
    </w:pPr>
    <w:rPr>
      <w:rFonts w:ascii="Arial" w:hAnsi="Arial"/>
      <w:b/>
      <w:smallCaps/>
      <w:color w:val="FFFFFF" w:themeColor="background1"/>
      <w:sz w:val="20"/>
      <w:szCs w:val="22"/>
    </w:rPr>
  </w:style>
  <w:style w:type="paragraph" w:styleId="Rvision">
    <w:name w:val="Revision"/>
    <w:hidden/>
    <w:uiPriority w:val="99"/>
    <w:semiHidden/>
    <w:rsid w:val="005B6695"/>
    <w:pPr>
      <w:spacing w:after="0" w:line="240" w:lineRule="auto"/>
    </w:pPr>
    <w:rPr>
      <w:rFonts w:ascii="Arial Narrow" w:eastAsia="Times New Roman" w:hAnsi="Arial Narrow" w:cs="Times New Roman"/>
      <w:szCs w:val="20"/>
      <w:lang w:eastAsia="fr-FR"/>
    </w:rPr>
  </w:style>
  <w:style w:type="paragraph" w:customStyle="1" w:styleId="CV-Sommaireralisationstexte">
    <w:name w:val="CV - Sommaire réalisations texte"/>
    <w:basedOn w:val="CV-SommaireFormationetconnaissances"/>
    <w:qFormat/>
    <w:rsid w:val="005B6695"/>
  </w:style>
  <w:style w:type="paragraph" w:customStyle="1" w:styleId="CVDescriptionduprojet">
    <w:name w:val="CV Description du projet"/>
    <w:basedOn w:val="CV-SommaireFormationetconnaissances"/>
    <w:link w:val="CVDescriptionduprojetCar"/>
    <w:qFormat/>
    <w:rsid w:val="005B6695"/>
    <w:pPr>
      <w:jc w:val="both"/>
    </w:pPr>
  </w:style>
  <w:style w:type="paragraph" w:customStyle="1" w:styleId="CVTitretableau-Totalcentr">
    <w:name w:val="CV Titre tableau - Total centré"/>
    <w:basedOn w:val="CVTitretableau-Centr"/>
    <w:rsid w:val="005B6695"/>
    <w:rPr>
      <w:rFonts w:ascii="Arial Narrow" w:hAnsi="Arial Narrow"/>
      <w:smallCaps w:val="0"/>
      <w:sz w:val="22"/>
    </w:rPr>
  </w:style>
  <w:style w:type="character" w:customStyle="1" w:styleId="CVDescriptionduprojetCar">
    <w:name w:val="CV Description du projet Car"/>
    <w:basedOn w:val="Policepardfaut"/>
    <w:link w:val="CVDescriptionduprojet"/>
    <w:rsid w:val="005B6695"/>
    <w:rPr>
      <w:rFonts w:ascii="Arial" w:eastAsia="Times New Roman" w:hAnsi="Arial" w:cs="Arial"/>
      <w:color w:val="002957"/>
      <w:sz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locked/>
    <w:rsid w:val="005B6695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locked/>
    <w:rsid w:val="005B6695"/>
    <w:rPr>
      <w:color w:val="1F96E3" w:themeColor="followedHyperlink"/>
      <w:u w:val="single"/>
    </w:rPr>
  </w:style>
  <w:style w:type="paragraph" w:customStyle="1" w:styleId="CV-TitreTableaucolonne1">
    <w:name w:val="CV - Titre Tableau colonne 1"/>
    <w:basedOn w:val="Normal"/>
    <w:qFormat/>
    <w:rsid w:val="005B6695"/>
    <w:pPr>
      <w:spacing w:before="60" w:after="60"/>
      <w:jc w:val="center"/>
    </w:pPr>
    <w:rPr>
      <w:rFonts w:ascii="Arial" w:hAnsi="Arial"/>
      <w:bCs/>
      <w:smallCaps/>
      <w:sz w:val="18"/>
      <w:szCs w:val="22"/>
    </w:rPr>
  </w:style>
  <w:style w:type="paragraph" w:customStyle="1" w:styleId="CV-Titrepremirepage">
    <w:name w:val="CV - Titre première page"/>
    <w:basedOn w:val="Normal"/>
    <w:rsid w:val="005B6695"/>
    <w:pPr>
      <w:spacing w:after="240"/>
      <w:jc w:val="left"/>
    </w:pPr>
    <w:rPr>
      <w:rFonts w:ascii="Arial" w:hAnsi="Arial" w:cs="Arial"/>
      <w:color w:val="FFFFFF" w:themeColor="background1"/>
      <w:sz w:val="40"/>
      <w:szCs w:val="40"/>
    </w:rPr>
  </w:style>
  <w:style w:type="paragraph" w:customStyle="1" w:styleId="CV-Textepremirepage">
    <w:name w:val="CV - Texte première page"/>
    <w:basedOn w:val="Normal"/>
    <w:rsid w:val="005B6695"/>
    <w:pPr>
      <w:spacing w:after="240" w:line="360" w:lineRule="auto"/>
      <w:jc w:val="left"/>
    </w:pPr>
    <w:rPr>
      <w:rFonts w:ascii="Arial" w:hAnsi="Arial" w:cs="Arial"/>
      <w:color w:val="FFFFFF" w:themeColor="background1"/>
      <w:sz w:val="28"/>
      <w:szCs w:val="28"/>
    </w:rPr>
  </w:style>
  <w:style w:type="paragraph" w:customStyle="1" w:styleId="CV-TitreTableaucolonne1gras">
    <w:name w:val="CV - Titre Tableau colonne 1 gras"/>
    <w:basedOn w:val="CV-TitreTableaucolonne1"/>
    <w:rsid w:val="005B6695"/>
    <w:rPr>
      <w:b/>
      <w:sz w:val="20"/>
    </w:rPr>
  </w:style>
  <w:style w:type="paragraph" w:customStyle="1" w:styleId="CV-Numrodepage">
    <w:name w:val="CV - Numéro de page"/>
    <w:basedOn w:val="Normal"/>
    <w:rsid w:val="005B6695"/>
    <w:pPr>
      <w:jc w:val="right"/>
    </w:pPr>
  </w:style>
  <w:style w:type="paragraph" w:styleId="Commentaire">
    <w:name w:val="annotation text"/>
    <w:basedOn w:val="Normal"/>
    <w:link w:val="CommentaireCar"/>
    <w:uiPriority w:val="99"/>
    <w:unhideWhenUsed/>
    <w:rsid w:val="005B6695"/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5B6695"/>
    <w:rPr>
      <w:rFonts w:ascii="Arial Narrow" w:eastAsia="Times New Roman" w:hAnsi="Arial Narrow" w:cs="Times New Roman"/>
      <w:color w:val="002957"/>
      <w:sz w:val="20"/>
      <w:szCs w:val="20"/>
      <w:lang w:eastAsia="fr-FR"/>
    </w:rPr>
  </w:style>
  <w:style w:type="paragraph" w:customStyle="1" w:styleId="StyleCVTitretableau-Moisetans">
    <w:name w:val="Style CV Titre tableau - Mois et ans"/>
    <w:basedOn w:val="CVTitretableau-Totalcentr"/>
    <w:rsid w:val="005B6695"/>
    <w:rPr>
      <w:rFonts w:ascii="Arial" w:hAnsi="Arial"/>
      <w:bCs/>
      <w:sz w:val="18"/>
    </w:rPr>
  </w:style>
  <w:style w:type="paragraph" w:customStyle="1" w:styleId="StyleCV-NumroTableaudescriptif">
    <w:name w:val="Style CV - Numéro Tableau descriptif"/>
    <w:basedOn w:val="CV-TitreTableaucolonne1"/>
    <w:rsid w:val="005B6695"/>
    <w:rPr>
      <w:bCs w:val="0"/>
      <w:sz w:val="20"/>
    </w:rPr>
  </w:style>
  <w:style w:type="paragraph" w:customStyle="1" w:styleId="CV-NumroTableaudescriptif">
    <w:name w:val="CV - Numéro Tableau descriptif"/>
    <w:basedOn w:val="CV-TitreTableaucolonne1gras"/>
    <w:rsid w:val="005B6695"/>
  </w:style>
  <w:style w:type="paragraph" w:customStyle="1" w:styleId="CV-SommaireFormationetconnaissances">
    <w:name w:val="CV - Sommaire Formation et connaissances"/>
    <w:basedOn w:val="Normal"/>
    <w:next w:val="Normal"/>
    <w:link w:val="CV-SommaireFormationetconnaissancesCar"/>
    <w:qFormat/>
    <w:rsid w:val="005B6695"/>
    <w:pPr>
      <w:spacing w:after="120"/>
      <w:jc w:val="left"/>
    </w:pPr>
    <w:rPr>
      <w:rFonts w:ascii="Arial" w:hAnsi="Arial" w:cs="Arial"/>
      <w:sz w:val="20"/>
      <w:szCs w:val="22"/>
    </w:rPr>
  </w:style>
  <w:style w:type="character" w:customStyle="1" w:styleId="CV-SommaireFormationetconnaissancesCar">
    <w:name w:val="CV - Sommaire Formation et connaissances Car"/>
    <w:basedOn w:val="Policepardfaut"/>
    <w:link w:val="CV-SommaireFormationetconnaissances"/>
    <w:rsid w:val="005B6695"/>
    <w:rPr>
      <w:rFonts w:ascii="Arial" w:eastAsia="Times New Roman" w:hAnsi="Arial" w:cs="Arial"/>
      <w:color w:val="002957"/>
      <w:sz w:val="20"/>
      <w:lang w:eastAsia="fr-FR"/>
    </w:rPr>
  </w:style>
  <w:style w:type="paragraph" w:customStyle="1" w:styleId="CVPuce1">
    <w:name w:val="CV Puce 1"/>
    <w:basedOn w:val="Normal"/>
    <w:link w:val="CVPuce1Car"/>
    <w:uiPriority w:val="1"/>
    <w:qFormat/>
    <w:rsid w:val="005B6695"/>
    <w:pPr>
      <w:numPr>
        <w:numId w:val="2"/>
      </w:numPr>
      <w:tabs>
        <w:tab w:val="right" w:pos="993"/>
      </w:tabs>
      <w:spacing w:after="60"/>
    </w:pPr>
    <w:rPr>
      <w:rFonts w:ascii="Arial" w:hAnsi="Arial"/>
      <w:sz w:val="20"/>
      <w:szCs w:val="22"/>
      <w:lang w:eastAsia="fr-CA" w:bidi="as-IN"/>
    </w:rPr>
  </w:style>
  <w:style w:type="paragraph" w:customStyle="1" w:styleId="CVPuce2">
    <w:name w:val="CV Puce 2"/>
    <w:basedOn w:val="Normal"/>
    <w:link w:val="CVPuce2Car"/>
    <w:uiPriority w:val="2"/>
    <w:qFormat/>
    <w:rsid w:val="005B6695"/>
    <w:pPr>
      <w:numPr>
        <w:ilvl w:val="1"/>
        <w:numId w:val="3"/>
      </w:numPr>
      <w:spacing w:after="60"/>
      <w:ind w:left="924" w:hanging="204"/>
    </w:pPr>
    <w:rPr>
      <w:rFonts w:ascii="Arial" w:hAnsi="Arial"/>
      <w:sz w:val="20"/>
      <w:szCs w:val="22"/>
      <w:lang w:eastAsia="fr-CA" w:bidi="as-IN"/>
    </w:rPr>
  </w:style>
  <w:style w:type="character" w:customStyle="1" w:styleId="CVPuce1Car">
    <w:name w:val="CV Puce 1 Car"/>
    <w:basedOn w:val="Policepardfaut"/>
    <w:link w:val="CVPuce1"/>
    <w:uiPriority w:val="1"/>
    <w:rsid w:val="005B6695"/>
    <w:rPr>
      <w:rFonts w:ascii="Arial" w:eastAsia="Times New Roman" w:hAnsi="Arial" w:cs="Times New Roman"/>
      <w:color w:val="002957"/>
      <w:sz w:val="20"/>
      <w:lang w:eastAsia="fr-CA" w:bidi="as-IN"/>
    </w:rPr>
  </w:style>
  <w:style w:type="character" w:customStyle="1" w:styleId="CVPuce2Car">
    <w:name w:val="CV Puce 2 Car"/>
    <w:basedOn w:val="Policepardfaut"/>
    <w:link w:val="CVPuce2"/>
    <w:uiPriority w:val="2"/>
    <w:rsid w:val="005B6695"/>
    <w:rPr>
      <w:rFonts w:ascii="Arial" w:eastAsia="Times New Roman" w:hAnsi="Arial" w:cs="Times New Roman"/>
      <w:color w:val="002957"/>
      <w:sz w:val="20"/>
      <w:lang w:eastAsia="fr-CA" w:bidi="as-IN"/>
    </w:rPr>
  </w:style>
  <w:style w:type="paragraph" w:customStyle="1" w:styleId="TitreRSUMETDOMAINE">
    <w:name w:val="Titre RÉSUMÉ ET DOMAINE"/>
    <w:basedOn w:val="Normal"/>
    <w:link w:val="TitreRSUMETDOMAINECar"/>
    <w:autoRedefine/>
    <w:qFormat/>
    <w:rsid w:val="005B6695"/>
    <w:pPr>
      <w:tabs>
        <w:tab w:val="left" w:pos="10343"/>
      </w:tabs>
      <w:spacing w:before="360" w:after="120"/>
    </w:pPr>
    <w:rPr>
      <w:rFonts w:ascii="Arial" w:hAnsi="Arial"/>
      <w:b/>
      <w:bCs/>
      <w:sz w:val="28"/>
      <w:szCs w:val="24"/>
    </w:rPr>
  </w:style>
  <w:style w:type="character" w:customStyle="1" w:styleId="TitreRSUMETDOMAINECar">
    <w:name w:val="Titre RÉSUMÉ ET DOMAINE Car"/>
    <w:basedOn w:val="Policepardfaut"/>
    <w:link w:val="TitreRSUMETDOMAINE"/>
    <w:rsid w:val="005B6695"/>
    <w:rPr>
      <w:rFonts w:ascii="Arial" w:eastAsia="Times New Roman" w:hAnsi="Arial" w:cs="Times New Roman"/>
      <w:b/>
      <w:bCs/>
      <w:color w:val="002957"/>
      <w:sz w:val="28"/>
      <w:szCs w:val="24"/>
      <w:lang w:eastAsia="fr-FR"/>
    </w:rPr>
  </w:style>
  <w:style w:type="paragraph" w:customStyle="1" w:styleId="CVTitretableau">
    <w:name w:val="CV Titre tableau"/>
    <w:basedOn w:val="CVTitretableau-Centr"/>
    <w:rsid w:val="005B6695"/>
    <w:pPr>
      <w:jc w:val="left"/>
    </w:pPr>
  </w:style>
  <w:style w:type="paragraph" w:customStyle="1" w:styleId="CVTitretableau-Total">
    <w:name w:val="CV Titre tableau - Total"/>
    <w:basedOn w:val="CVTitretableau-Centr"/>
    <w:uiPriority w:val="19"/>
    <w:rsid w:val="005B6695"/>
    <w:pPr>
      <w:jc w:val="right"/>
    </w:pPr>
  </w:style>
  <w:style w:type="paragraph" w:customStyle="1" w:styleId="CVTableausommaire">
    <w:name w:val="CV Tableau sommaire"/>
    <w:basedOn w:val="Normal"/>
    <w:link w:val="CVTableausommaireCar"/>
    <w:uiPriority w:val="7"/>
    <w:qFormat/>
    <w:rsid w:val="005B6695"/>
    <w:pPr>
      <w:spacing w:before="60" w:after="60"/>
      <w:jc w:val="left"/>
    </w:pPr>
    <w:rPr>
      <w:rFonts w:ascii="Arial" w:hAnsi="Arial"/>
      <w:sz w:val="18"/>
      <w:lang w:eastAsia="en-GB"/>
    </w:rPr>
  </w:style>
  <w:style w:type="paragraph" w:customStyle="1" w:styleId="CVTableausommaire-Centr">
    <w:name w:val="CV Tableau sommaire - Centré"/>
    <w:basedOn w:val="CVTableausommaire"/>
    <w:link w:val="CVTableausommaire-CentrCar"/>
    <w:uiPriority w:val="6"/>
    <w:rsid w:val="005B6695"/>
    <w:pPr>
      <w:jc w:val="center"/>
    </w:pPr>
    <w:rPr>
      <w:lang w:eastAsia="fr-FR"/>
    </w:rPr>
  </w:style>
  <w:style w:type="character" w:customStyle="1" w:styleId="CVTableausommaireCar">
    <w:name w:val="CV Tableau sommaire Car"/>
    <w:basedOn w:val="Policepardfaut"/>
    <w:link w:val="CVTableausommaire"/>
    <w:uiPriority w:val="7"/>
    <w:rsid w:val="005B6695"/>
    <w:rPr>
      <w:rFonts w:ascii="Arial" w:eastAsia="Times New Roman" w:hAnsi="Arial" w:cs="Times New Roman"/>
      <w:color w:val="002957"/>
      <w:sz w:val="18"/>
      <w:szCs w:val="20"/>
      <w:lang w:eastAsia="en-GB"/>
    </w:rPr>
  </w:style>
  <w:style w:type="character" w:customStyle="1" w:styleId="CVTableausommaire-CentrCar">
    <w:name w:val="CV Tableau sommaire - Centré Car"/>
    <w:basedOn w:val="CVTableausommaireCar"/>
    <w:link w:val="CVTableausommaire-Centr"/>
    <w:uiPriority w:val="6"/>
    <w:rsid w:val="005B6695"/>
    <w:rPr>
      <w:rFonts w:ascii="Arial" w:eastAsia="Times New Roman" w:hAnsi="Arial" w:cs="Times New Roman"/>
      <w:color w:val="002957"/>
      <w:sz w:val="18"/>
      <w:szCs w:val="20"/>
      <w:lang w:eastAsia="fr-FR"/>
    </w:rPr>
  </w:style>
  <w:style w:type="paragraph" w:customStyle="1" w:styleId="CVPuce3">
    <w:name w:val="CV Puce 3"/>
    <w:basedOn w:val="Normal"/>
    <w:link w:val="CVPuce3Car"/>
    <w:uiPriority w:val="3"/>
    <w:qFormat/>
    <w:rsid w:val="005B6695"/>
    <w:pPr>
      <w:numPr>
        <w:numId w:val="1"/>
      </w:numPr>
      <w:spacing w:after="60"/>
      <w:ind w:left="1287" w:hanging="204"/>
    </w:pPr>
    <w:rPr>
      <w:rFonts w:ascii="Arial" w:hAnsi="Arial"/>
      <w:sz w:val="20"/>
      <w:szCs w:val="22"/>
      <w:lang w:eastAsia="fr-CA" w:bidi="as-IN"/>
    </w:rPr>
  </w:style>
  <w:style w:type="character" w:customStyle="1" w:styleId="CVPuce3Car">
    <w:name w:val="CV Puce 3 Car"/>
    <w:basedOn w:val="Policepardfaut"/>
    <w:link w:val="CVPuce3"/>
    <w:uiPriority w:val="3"/>
    <w:rsid w:val="005B6695"/>
    <w:rPr>
      <w:rFonts w:ascii="Arial" w:eastAsia="Times New Roman" w:hAnsi="Arial" w:cs="Times New Roman"/>
      <w:color w:val="002957"/>
      <w:sz w:val="20"/>
      <w:lang w:eastAsia="fr-CA" w:bidi="as-IN"/>
    </w:rPr>
  </w:style>
  <w:style w:type="paragraph" w:customStyle="1" w:styleId="CV-Tableautexte">
    <w:name w:val="CV - Tableau texte"/>
    <w:basedOn w:val="Normal"/>
    <w:qFormat/>
    <w:rsid w:val="005B6695"/>
    <w:pPr>
      <w:jc w:val="left"/>
    </w:pPr>
    <w:rPr>
      <w:rFonts w:ascii="Arial" w:hAnsi="Arial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B46B86"/>
    <w:rPr>
      <w:sz w:val="16"/>
      <w:szCs w:val="16"/>
    </w:rPr>
  </w:style>
  <w:style w:type="paragraph" w:styleId="En-tte">
    <w:name w:val="header"/>
    <w:basedOn w:val="Normal"/>
    <w:link w:val="En-tteCar"/>
    <w:unhideWhenUsed/>
    <w:rsid w:val="00D20DDC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rsid w:val="00D20DDC"/>
    <w:rPr>
      <w:rFonts w:ascii="Arial Narrow" w:eastAsia="Times New Roman" w:hAnsi="Arial Narrow" w:cs="Times New Roman"/>
      <w:color w:val="002957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20DDC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20DDC"/>
    <w:rPr>
      <w:rFonts w:ascii="Arial Narrow" w:eastAsia="Times New Roman" w:hAnsi="Arial Narrow" w:cs="Times New Roman"/>
      <w:color w:val="002957"/>
      <w:szCs w:val="20"/>
      <w:lang w:eastAsia="fr-FR"/>
    </w:rPr>
  </w:style>
  <w:style w:type="character" w:styleId="Hyperlien">
    <w:name w:val="Hyperlink"/>
    <w:basedOn w:val="Policepardfaut"/>
    <w:unhideWhenUsed/>
    <w:rsid w:val="00C7439A"/>
    <w:rPr>
      <w:color w:val="1F96E3" w:themeColor="hyperlink"/>
      <w:u w:val="single"/>
    </w:rPr>
  </w:style>
  <w:style w:type="paragraph" w:customStyle="1" w:styleId="Puce1">
    <w:name w:val="Puce 1"/>
    <w:basedOn w:val="Normal"/>
    <w:link w:val="Puce1Char"/>
    <w:autoRedefine/>
    <w:qFormat/>
    <w:rsid w:val="003464C5"/>
    <w:pPr>
      <w:numPr>
        <w:numId w:val="4"/>
      </w:numPr>
      <w:tabs>
        <w:tab w:val="right" w:pos="9354"/>
      </w:tabs>
      <w:ind w:hanging="210"/>
      <w:contextualSpacing/>
    </w:pPr>
    <w:rPr>
      <w:rFonts w:ascii="Arial" w:eastAsiaTheme="minorHAnsi" w:hAnsi="Arial" w:cs="Poppins Light"/>
      <w:lang w:eastAsia="en-US"/>
    </w:rPr>
  </w:style>
  <w:style w:type="character" w:customStyle="1" w:styleId="Puce1Char">
    <w:name w:val="Puce 1 Char"/>
    <w:basedOn w:val="Policepardfaut"/>
    <w:link w:val="Puce1"/>
    <w:rsid w:val="003464C5"/>
    <w:rPr>
      <w:rFonts w:ascii="Arial" w:hAnsi="Arial" w:cs="Poppins Light"/>
      <w:color w:val="002957"/>
      <w:szCs w:val="20"/>
    </w:rPr>
  </w:style>
  <w:style w:type="paragraph" w:customStyle="1" w:styleId="Puce2">
    <w:name w:val="Puce 2"/>
    <w:basedOn w:val="Paragraphedeliste"/>
    <w:autoRedefine/>
    <w:qFormat/>
    <w:rsid w:val="003464C5"/>
    <w:pPr>
      <w:numPr>
        <w:ilvl w:val="1"/>
        <w:numId w:val="4"/>
      </w:numPr>
      <w:tabs>
        <w:tab w:val="num" w:pos="360"/>
        <w:tab w:val="right" w:pos="9354"/>
      </w:tabs>
      <w:ind w:left="924" w:firstLine="0"/>
    </w:pPr>
    <w:rPr>
      <w:rFonts w:ascii="Arial" w:eastAsiaTheme="minorHAnsi" w:hAnsi="Arial" w:cs="Poppins Light"/>
      <w:lang w:eastAsia="en-US"/>
    </w:rPr>
  </w:style>
  <w:style w:type="paragraph" w:styleId="Paragraphedeliste">
    <w:name w:val="List Paragraph"/>
    <w:basedOn w:val="Normal"/>
    <w:uiPriority w:val="99"/>
    <w:locked/>
    <w:rsid w:val="003464C5"/>
    <w:pPr>
      <w:ind w:left="720"/>
      <w:contextualSpacing/>
    </w:pPr>
  </w:style>
  <w:style w:type="paragraph" w:customStyle="1" w:styleId="NormalArial">
    <w:name w:val="Normal Arial"/>
    <w:basedOn w:val="Normal"/>
    <w:link w:val="NormalArialCar"/>
    <w:qFormat/>
    <w:rsid w:val="009A0E00"/>
    <w:pPr>
      <w:tabs>
        <w:tab w:val="right" w:pos="9354"/>
      </w:tabs>
    </w:pPr>
    <w:rPr>
      <w:rFonts w:ascii="Arial" w:eastAsiaTheme="minorHAnsi" w:hAnsi="Arial" w:cs="Poppins Light"/>
      <w:lang w:eastAsia="en-US"/>
    </w:rPr>
  </w:style>
  <w:style w:type="character" w:customStyle="1" w:styleId="NormalArialCar">
    <w:name w:val="Normal Arial Car"/>
    <w:basedOn w:val="Policepardfaut"/>
    <w:link w:val="NormalArial"/>
    <w:rsid w:val="009A0E00"/>
    <w:rPr>
      <w:rFonts w:ascii="Arial" w:hAnsi="Arial" w:cs="Poppins Light"/>
      <w:color w:val="002957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4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www.google.com/search?q=https://estimeau.ca/%24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oter" Target="footer5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ryseCastonguay\Downloads\Gabarit%20conversion%20CV%20Alithya%202022.dotm" TargetMode="External"/></Relationships>
</file>

<file path=word/theme/theme1.xml><?xml version="1.0" encoding="utf-8"?>
<a:theme xmlns:a="http://schemas.openxmlformats.org/drawingml/2006/main" name="Thème Office">
  <a:themeElements>
    <a:clrScheme name="Alithya">
      <a:dk1>
        <a:srgbClr val="002957"/>
      </a:dk1>
      <a:lt1>
        <a:srgbClr val="FFFFFF"/>
      </a:lt1>
      <a:dk2>
        <a:srgbClr val="002957"/>
      </a:dk2>
      <a:lt2>
        <a:srgbClr val="E7E6E6"/>
      </a:lt2>
      <a:accent1>
        <a:srgbClr val="1F96E3"/>
      </a:accent1>
      <a:accent2>
        <a:srgbClr val="C9ED21"/>
      </a:accent2>
      <a:accent3>
        <a:srgbClr val="798FAB"/>
      </a:accent3>
      <a:accent4>
        <a:srgbClr val="146EA8"/>
      </a:accent4>
      <a:accent5>
        <a:srgbClr val="002857"/>
      </a:accent5>
      <a:accent6>
        <a:srgbClr val="C6CFDC"/>
      </a:accent6>
      <a:hlink>
        <a:srgbClr val="1F96E3"/>
      </a:hlink>
      <a:folHlink>
        <a:srgbClr val="1F96E3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c2115a9c-a3d9-4dd8-a7f2-e3e0c5752789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C13C1F9CEFEF4DBDC3D2B5EB42A951" ma:contentTypeVersion="10" ma:contentTypeDescription="Crée un document." ma:contentTypeScope="" ma:versionID="b1881fd4ffc87534954c91b5d0f299e7">
  <xsd:schema xmlns:xsd="http://www.w3.org/2001/XMLSchema" xmlns:xs="http://www.w3.org/2001/XMLSchema" xmlns:p="http://schemas.microsoft.com/office/2006/metadata/properties" xmlns:ns2="c2115a9c-a3d9-4dd8-a7f2-e3e0c5752789" targetNamespace="http://schemas.microsoft.com/office/2006/metadata/properties" ma:root="true" ma:fieldsID="c5a66e7aff2db6126c0c47114113a337" ns2:_="">
    <xsd:import namespace="c2115a9c-a3d9-4dd8-a7f2-e3e0c57527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15a9c-a3d9-4dd8-a7f2-e3e0c57527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a55bf7c4-1c5d-4d4a-9c64-4c52f96302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9A5DAB-67A5-4A2E-BD80-A6764808FA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C9CACE-4859-4B53-A452-76E158E24808}">
  <ds:schemaRefs>
    <ds:schemaRef ds:uri="http://schemas.microsoft.com/office/2006/metadata/properties"/>
    <ds:schemaRef ds:uri="c2115a9c-a3d9-4dd8-a7f2-e3e0c5752789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74C8DF-4610-4E76-98E6-933D9C435C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2964E-DC8F-483A-8B13-9A8502472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115a9c-a3d9-4dd8-a7f2-e3e0c57527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2891520-DD7B-4E01-842E-819729672D1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d0d81ba-ed03-4c6f-9248-a3b3967ca35c}" enabled="0" method="" siteId="{8d0d81ba-ed03-4c6f-9248-a3b3967ca3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C:\Users\MaryseCastonguay\Downloads\Gabarit conversion CV Alithya 2022.dotm</Template>
  <TotalTime>80</TotalTime>
  <Pages>24</Pages>
  <Words>6633</Words>
  <Characters>36482</Characters>
  <Application>Microsoft Office Word</Application>
  <DocSecurity>0</DocSecurity>
  <Lines>304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Sinapse</Company>
  <LinksUpToDate>false</LinksUpToDate>
  <CharactersWithSpaces>43029</CharactersWithSpaces>
  <SharedDoc>false</SharedDoc>
  <HLinks>
    <vt:vector size="6" baseType="variant">
      <vt:variant>
        <vt:i4>3997811</vt:i4>
      </vt:variant>
      <vt:variant>
        <vt:i4>0</vt:i4>
      </vt:variant>
      <vt:variant>
        <vt:i4>0</vt:i4>
      </vt:variant>
      <vt:variant>
        <vt:i4>5</vt:i4>
      </vt:variant>
      <vt:variant>
        <vt:lpwstr>https://www.google.com/search?q=https://estimeau.ca/%24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Annick Gagné</dc:creator>
  <cp:keywords/>
  <cp:lastModifiedBy>Sami Brahmi</cp:lastModifiedBy>
  <cp:revision>112</cp:revision>
  <cp:lastPrinted>2016-12-10T04:44:00Z</cp:lastPrinted>
  <dcterms:created xsi:type="dcterms:W3CDTF">2025-08-13T16:34:00Z</dcterms:created>
  <dcterms:modified xsi:type="dcterms:W3CDTF">2026-09-15T20:34:00Z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0x010100B7C13C1F9CEFEF4DBDC3D2B5EB42A951</vt:lpwstr>
  </property>
  <property fmtid="{D5CDD505-2E9C-101B-9397-08002B2CF9AE}" pid="3" name="Type_ressource">
    <vt:lpwstr>Permanent</vt:lpwstr>
  </property>
  <property fmtid="{D5CDD505-2E9C-101B-9397-08002B2CF9AE}" pid="4" name="Prochain rappel @">
    <vt:filetime>2013-07-22T14:42:57Z</vt:filetime>
  </property>
  <property fmtid="{D5CDD505-2E9C-101B-9397-08002B2CF9AE}" pid="5" name="Approuvé">
    <vt:filetime>2013-01-23T15:42:57Z</vt:filetime>
  </property>
  <property fmtid="{D5CDD505-2E9C-101B-9397-08002B2CF9AE}" pid="6" name="MediaServiceImageTags">
    <vt:lpwstr/>
  </property>
  <property fmtid="{D5CDD505-2E9C-101B-9397-08002B2CF9AE}" pid="7" name="docLang">
    <vt:lpwstr>fr</vt:lpwstr>
  </property>
</Properties>
</file>